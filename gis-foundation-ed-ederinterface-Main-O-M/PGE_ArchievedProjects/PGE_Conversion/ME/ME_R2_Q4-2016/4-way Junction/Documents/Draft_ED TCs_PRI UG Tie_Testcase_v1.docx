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Ind w:w="-72" w:type="dxa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</w:tblBorders>
        <w:shd w:val="clear" w:color="auto" w:fill="FFFFFF"/>
        <w:tblLook w:val="0000" w:firstRow="0" w:lastRow="0" w:firstColumn="0" w:lastColumn="0" w:noHBand="0" w:noVBand="0"/>
      </w:tblPr>
      <w:tblGrid>
        <w:gridCol w:w="10296"/>
      </w:tblGrid>
      <w:tr w:rsidR="00E773C8" w:rsidRPr="00484249" w:rsidTr="00C721FE">
        <w:trPr>
          <w:trHeight w:val="610"/>
        </w:trPr>
        <w:tc>
          <w:tcPr>
            <w:tcW w:w="9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773C8" w:rsidRPr="00484249" w:rsidRDefault="00E773C8" w:rsidP="00C721FE">
            <w:pPr>
              <w:pStyle w:val="PGETitlePage"/>
              <w:rPr>
                <w:rFonts w:asciiTheme="minorHAnsi" w:hAnsiTheme="minorHAnsi" w:cstheme="minorHAnsi"/>
              </w:rPr>
            </w:pPr>
            <w:r w:rsidRPr="00484249">
              <w:rPr>
                <w:rFonts w:asciiTheme="minorHAnsi" w:hAnsiTheme="minorHAnsi" w:cstheme="minorHAnsi"/>
                <w:noProof/>
              </w:rPr>
              <w:drawing>
                <wp:anchor distT="0" distB="0" distL="114300" distR="114300" simplePos="0" relativeHeight="251659264" behindDoc="0" locked="0" layoutInCell="1" allowOverlap="1" wp14:anchorId="65054F00" wp14:editId="17B4AFE9">
                  <wp:simplePos x="0" y="0"/>
                  <wp:positionH relativeFrom="column">
                    <wp:posOffset>-311785</wp:posOffset>
                  </wp:positionH>
                  <wp:positionV relativeFrom="paragraph">
                    <wp:posOffset>95885</wp:posOffset>
                  </wp:positionV>
                  <wp:extent cx="2628900" cy="718185"/>
                  <wp:effectExtent l="0" t="0" r="0" b="5715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8900" cy="718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E773C8" w:rsidRPr="00484249" w:rsidRDefault="00E773C8" w:rsidP="00E773C8">
      <w:pPr>
        <w:pStyle w:val="Header1"/>
        <w:rPr>
          <w:rFonts w:asciiTheme="minorHAnsi" w:hAnsiTheme="minorHAnsi" w:cstheme="minorHAnsi"/>
          <w:sz w:val="36"/>
        </w:rPr>
      </w:pPr>
      <w:r w:rsidRPr="00484249">
        <w:rPr>
          <w:rFonts w:asciiTheme="minorHAnsi" w:hAnsiTheme="minorHAnsi" w:cstheme="minorHAnsi"/>
        </w:rPr>
        <w:t>Detailed Design</w:t>
      </w:r>
    </w:p>
    <w:p w:rsidR="00E773C8" w:rsidRPr="00484249" w:rsidRDefault="00E773C8" w:rsidP="00E773C8">
      <w:pPr>
        <w:pStyle w:val="PGETitlePage"/>
        <w:rPr>
          <w:rFonts w:asciiTheme="minorHAnsi" w:hAnsiTheme="minorHAnsi" w:cstheme="minorHAnsi"/>
        </w:rPr>
      </w:pPr>
    </w:p>
    <w:p w:rsidR="00E773C8" w:rsidRPr="00484249" w:rsidRDefault="00E773C8" w:rsidP="00E773C8">
      <w:pPr>
        <w:pStyle w:val="PGETitlePage"/>
        <w:rPr>
          <w:rFonts w:asciiTheme="minorHAnsi" w:hAnsiTheme="minorHAnsi" w:cstheme="minorHAnsi"/>
          <w:b w:val="0"/>
          <w:sz w:val="40"/>
          <w:szCs w:val="40"/>
        </w:rPr>
      </w:pPr>
      <w:r w:rsidRPr="00484249">
        <w:rPr>
          <w:rFonts w:asciiTheme="minorHAnsi" w:hAnsiTheme="minorHAnsi" w:cstheme="minorHAnsi"/>
          <w:b w:val="0"/>
          <w:sz w:val="40"/>
          <w:szCs w:val="40"/>
        </w:rPr>
        <w:t>Pacific Gas and Electric Company</w:t>
      </w:r>
    </w:p>
    <w:tbl>
      <w:tblPr>
        <w:tblW w:w="4941" w:type="pct"/>
        <w:tblInd w:w="108" w:type="dxa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</w:tblBorders>
        <w:shd w:val="clear" w:color="auto" w:fill="FFFFFF"/>
        <w:tblLook w:val="0000" w:firstRow="0" w:lastRow="0" w:firstColumn="0" w:lastColumn="0" w:noHBand="0" w:noVBand="0"/>
      </w:tblPr>
      <w:tblGrid>
        <w:gridCol w:w="2865"/>
        <w:gridCol w:w="7310"/>
      </w:tblGrid>
      <w:tr w:rsidR="00E773C8" w:rsidRPr="00484249" w:rsidTr="00C721FE">
        <w:trPr>
          <w:trHeight w:val="610"/>
        </w:trPr>
        <w:tc>
          <w:tcPr>
            <w:tcW w:w="917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1F497D"/>
          </w:tcPr>
          <w:p w:rsidR="00E773C8" w:rsidRPr="00484249" w:rsidRDefault="00E773C8" w:rsidP="00C721FE">
            <w:pPr>
              <w:pStyle w:val="Header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Eder &amp; Weber</w:t>
            </w:r>
          </w:p>
          <w:p w:rsidR="00E773C8" w:rsidRPr="00484249" w:rsidRDefault="00E773C8" w:rsidP="00C721FE">
            <w:pPr>
              <w:pStyle w:val="Header1"/>
              <w:rPr>
                <w:rFonts w:asciiTheme="minorHAnsi" w:hAnsiTheme="minorHAnsi" w:cstheme="minorHAnsi"/>
              </w:rPr>
            </w:pPr>
            <w:r w:rsidRPr="00484249">
              <w:rPr>
                <w:rFonts w:asciiTheme="minorHAnsi" w:hAnsiTheme="minorHAnsi" w:cstheme="minorHAnsi"/>
              </w:rPr>
              <w:t>(Test Case Document)</w:t>
            </w:r>
          </w:p>
        </w:tc>
      </w:tr>
      <w:tr w:rsidR="00E773C8" w:rsidRPr="00484249" w:rsidTr="00C721FE">
        <w:trPr>
          <w:trHeight w:val="351"/>
        </w:trPr>
        <w:tc>
          <w:tcPr>
            <w:tcW w:w="258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773C8" w:rsidRPr="00484249" w:rsidRDefault="00E773C8" w:rsidP="00C721FE">
            <w:pPr>
              <w:pStyle w:val="PGETitlePage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65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773C8" w:rsidRPr="00484249" w:rsidRDefault="00E773C8" w:rsidP="00C721FE">
            <w:pPr>
              <w:pStyle w:val="PGETitlePage"/>
              <w:ind w:left="288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</w:tr>
      <w:tr w:rsidR="00E773C8" w:rsidRPr="00484249" w:rsidTr="00C721FE">
        <w:trPr>
          <w:trHeight w:val="610"/>
        </w:trPr>
        <w:tc>
          <w:tcPr>
            <w:tcW w:w="2585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:rsidR="00E773C8" w:rsidRPr="00484249" w:rsidRDefault="00E773C8" w:rsidP="00C721FE">
            <w:pPr>
              <w:pStyle w:val="PGETitlePage"/>
              <w:spacing w:before="120" w:after="120"/>
              <w:ind w:left="288"/>
              <w:rPr>
                <w:rFonts w:asciiTheme="minorHAnsi" w:hAnsiTheme="minorHAnsi" w:cstheme="minorHAnsi"/>
              </w:rPr>
            </w:pPr>
          </w:p>
        </w:tc>
        <w:tc>
          <w:tcPr>
            <w:tcW w:w="65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773C8" w:rsidRPr="00484249" w:rsidRDefault="00E773C8" w:rsidP="00C721FE">
            <w:pPr>
              <w:pStyle w:val="PGETitlePage"/>
              <w:spacing w:before="120" w:after="120"/>
              <w:ind w:left="288"/>
              <w:rPr>
                <w:rFonts w:asciiTheme="minorHAnsi" w:hAnsiTheme="minorHAnsi" w:cstheme="minorHAnsi"/>
              </w:rPr>
            </w:pPr>
          </w:p>
        </w:tc>
      </w:tr>
      <w:tr w:rsidR="00E773C8" w:rsidRPr="00484249" w:rsidTr="00C721FE">
        <w:trPr>
          <w:trHeight w:val="610"/>
        </w:trPr>
        <w:tc>
          <w:tcPr>
            <w:tcW w:w="2585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vAlign w:val="center"/>
          </w:tcPr>
          <w:p w:rsidR="00E773C8" w:rsidRPr="00484249" w:rsidRDefault="00E773C8" w:rsidP="00C721FE">
            <w:pPr>
              <w:pStyle w:val="PGETitlePage"/>
              <w:spacing w:before="120" w:after="120"/>
              <w:ind w:left="288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65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E773C8" w:rsidRPr="00484249" w:rsidRDefault="00E773C8" w:rsidP="00C721FE">
            <w:pPr>
              <w:pStyle w:val="PGETitlePage"/>
              <w:spacing w:before="120" w:after="120"/>
              <w:ind w:left="288"/>
              <w:rPr>
                <w:rFonts w:asciiTheme="minorHAnsi" w:hAnsiTheme="minorHAnsi" w:cstheme="minorHAnsi"/>
                <w:i/>
                <w:sz w:val="28"/>
                <w:szCs w:val="28"/>
              </w:rPr>
            </w:pPr>
          </w:p>
        </w:tc>
      </w:tr>
      <w:tr w:rsidR="00E773C8" w:rsidRPr="00484249" w:rsidTr="00C721FE">
        <w:trPr>
          <w:trHeight w:val="610"/>
        </w:trPr>
        <w:tc>
          <w:tcPr>
            <w:tcW w:w="2585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vAlign w:val="center"/>
          </w:tcPr>
          <w:p w:rsidR="00E773C8" w:rsidRPr="00484249" w:rsidRDefault="00E773C8" w:rsidP="00C721FE">
            <w:pPr>
              <w:pStyle w:val="PGETitlePage"/>
              <w:spacing w:before="120" w:after="120"/>
              <w:ind w:left="288"/>
              <w:rPr>
                <w:rFonts w:asciiTheme="minorHAnsi" w:hAnsiTheme="minorHAnsi" w:cstheme="minorHAnsi"/>
                <w:sz w:val="28"/>
                <w:szCs w:val="28"/>
              </w:rPr>
            </w:pPr>
            <w:r w:rsidRPr="00484249">
              <w:rPr>
                <w:rFonts w:asciiTheme="minorHAnsi" w:hAnsiTheme="minorHAnsi" w:cstheme="minorHAnsi"/>
                <w:sz w:val="28"/>
                <w:szCs w:val="28"/>
              </w:rPr>
              <w:t>Project</w:t>
            </w:r>
          </w:p>
        </w:tc>
        <w:tc>
          <w:tcPr>
            <w:tcW w:w="65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E773C8" w:rsidRPr="00484249" w:rsidRDefault="00E773C8" w:rsidP="00C721FE">
            <w:pPr>
              <w:pStyle w:val="PGETitlePage"/>
              <w:spacing w:before="120" w:after="120"/>
              <w:ind w:left="288"/>
              <w:rPr>
                <w:rFonts w:asciiTheme="minorHAnsi" w:hAnsiTheme="minorHAnsi" w:cstheme="minorHAnsi"/>
                <w:i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i/>
                <w:sz w:val="28"/>
                <w:szCs w:val="28"/>
              </w:rPr>
              <w:t>Managed Service</w:t>
            </w:r>
            <w:r w:rsidRPr="00484249">
              <w:rPr>
                <w:rFonts w:asciiTheme="minorHAnsi" w:hAnsiTheme="minorHAnsi" w:cstheme="minorHAnsi"/>
                <w:i/>
                <w:sz w:val="28"/>
                <w:szCs w:val="28"/>
              </w:rPr>
              <w:t xml:space="preserve"> </w:t>
            </w:r>
          </w:p>
        </w:tc>
      </w:tr>
      <w:tr w:rsidR="00E773C8" w:rsidRPr="00484249" w:rsidTr="00C721FE">
        <w:trPr>
          <w:trHeight w:val="288"/>
        </w:trPr>
        <w:tc>
          <w:tcPr>
            <w:tcW w:w="2585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vAlign w:val="center"/>
          </w:tcPr>
          <w:p w:rsidR="00E773C8" w:rsidRPr="00484249" w:rsidRDefault="00E773C8" w:rsidP="00C721FE">
            <w:pPr>
              <w:spacing w:before="120"/>
              <w:ind w:left="288"/>
              <w:rPr>
                <w:rFonts w:asciiTheme="minorHAnsi" w:hAnsiTheme="minorHAnsi" w:cstheme="minorHAnsi"/>
                <w:szCs w:val="22"/>
              </w:rPr>
            </w:pPr>
            <w:r w:rsidRPr="00484249">
              <w:rPr>
                <w:rFonts w:asciiTheme="minorHAnsi" w:hAnsiTheme="minorHAnsi" w:cstheme="minorHAnsi"/>
                <w:szCs w:val="22"/>
              </w:rPr>
              <w:t>Line of Business or Department</w:t>
            </w:r>
          </w:p>
        </w:tc>
        <w:tc>
          <w:tcPr>
            <w:tcW w:w="65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E773C8" w:rsidRPr="00484249" w:rsidRDefault="00E773C8" w:rsidP="00C721FE">
            <w:pPr>
              <w:spacing w:before="120"/>
              <w:ind w:left="288"/>
              <w:rPr>
                <w:rFonts w:asciiTheme="minorHAnsi" w:hAnsiTheme="minorHAnsi" w:cstheme="minorHAnsi"/>
                <w:i/>
                <w:szCs w:val="22"/>
              </w:rPr>
            </w:pPr>
            <w:r>
              <w:rPr>
                <w:rFonts w:asciiTheme="minorHAnsi" w:hAnsiTheme="minorHAnsi" w:cstheme="minorHAnsi"/>
                <w:i/>
                <w:szCs w:val="22"/>
              </w:rPr>
              <w:t>Electric Distribution</w:t>
            </w:r>
          </w:p>
        </w:tc>
      </w:tr>
      <w:tr w:rsidR="00E773C8" w:rsidRPr="00484249" w:rsidTr="00C721FE">
        <w:trPr>
          <w:trHeight w:val="610"/>
        </w:trPr>
        <w:tc>
          <w:tcPr>
            <w:tcW w:w="2585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:rsidR="00E773C8" w:rsidRPr="00484249" w:rsidRDefault="00E773C8" w:rsidP="00C721FE">
            <w:pPr>
              <w:spacing w:before="120"/>
              <w:ind w:left="288"/>
              <w:rPr>
                <w:rFonts w:asciiTheme="minorHAnsi" w:hAnsiTheme="minorHAnsi" w:cstheme="minorHAnsi"/>
              </w:rPr>
            </w:pPr>
          </w:p>
        </w:tc>
        <w:tc>
          <w:tcPr>
            <w:tcW w:w="65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773C8" w:rsidRPr="00484249" w:rsidRDefault="00E773C8" w:rsidP="00C721FE">
            <w:pPr>
              <w:spacing w:before="120"/>
              <w:ind w:left="288"/>
              <w:rPr>
                <w:rFonts w:asciiTheme="minorHAnsi" w:hAnsiTheme="minorHAnsi" w:cstheme="minorHAnsi"/>
                <w:i/>
              </w:rPr>
            </w:pPr>
          </w:p>
        </w:tc>
      </w:tr>
      <w:tr w:rsidR="00E773C8" w:rsidRPr="00484249" w:rsidTr="00C721FE">
        <w:trPr>
          <w:trHeight w:val="610"/>
        </w:trPr>
        <w:tc>
          <w:tcPr>
            <w:tcW w:w="2585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:rsidR="00E773C8" w:rsidRPr="00484249" w:rsidRDefault="00E773C8" w:rsidP="00C721FE">
            <w:pPr>
              <w:spacing w:before="120"/>
              <w:ind w:left="288"/>
              <w:rPr>
                <w:rFonts w:asciiTheme="minorHAnsi" w:hAnsiTheme="minorHAnsi" w:cstheme="minorHAnsi"/>
              </w:rPr>
            </w:pPr>
          </w:p>
        </w:tc>
        <w:tc>
          <w:tcPr>
            <w:tcW w:w="65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773C8" w:rsidRPr="00484249" w:rsidRDefault="00E773C8" w:rsidP="00C721FE">
            <w:pPr>
              <w:spacing w:before="120"/>
              <w:ind w:left="288"/>
              <w:rPr>
                <w:rFonts w:asciiTheme="minorHAnsi" w:hAnsiTheme="minorHAnsi" w:cstheme="minorHAnsi"/>
                <w:i/>
              </w:rPr>
            </w:pPr>
          </w:p>
        </w:tc>
      </w:tr>
      <w:tr w:rsidR="00E773C8" w:rsidRPr="00484249" w:rsidTr="00C721FE">
        <w:trPr>
          <w:trHeight w:val="610"/>
        </w:trPr>
        <w:tc>
          <w:tcPr>
            <w:tcW w:w="2585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:rsidR="00E773C8" w:rsidRPr="00484249" w:rsidRDefault="00E773C8" w:rsidP="00C721FE">
            <w:pPr>
              <w:spacing w:before="120"/>
              <w:ind w:left="288"/>
              <w:rPr>
                <w:rFonts w:asciiTheme="minorHAnsi" w:hAnsiTheme="minorHAnsi" w:cstheme="minorHAnsi"/>
              </w:rPr>
            </w:pPr>
          </w:p>
        </w:tc>
        <w:tc>
          <w:tcPr>
            <w:tcW w:w="65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773C8" w:rsidRPr="00484249" w:rsidRDefault="00E773C8" w:rsidP="00C721FE">
            <w:pPr>
              <w:spacing w:before="120"/>
              <w:ind w:left="288"/>
              <w:rPr>
                <w:rFonts w:asciiTheme="minorHAnsi" w:hAnsiTheme="minorHAnsi" w:cstheme="minorHAnsi"/>
                <w:i/>
              </w:rPr>
            </w:pPr>
          </w:p>
        </w:tc>
      </w:tr>
      <w:tr w:rsidR="00E773C8" w:rsidRPr="00484249" w:rsidTr="00C721FE">
        <w:trPr>
          <w:trHeight w:val="288"/>
        </w:trPr>
        <w:tc>
          <w:tcPr>
            <w:tcW w:w="2585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vAlign w:val="center"/>
          </w:tcPr>
          <w:p w:rsidR="00E773C8" w:rsidRPr="00484249" w:rsidRDefault="00E773C8" w:rsidP="00C721FE">
            <w:pPr>
              <w:pStyle w:val="Bold"/>
              <w:spacing w:before="120"/>
              <w:ind w:left="288"/>
              <w:rPr>
                <w:rFonts w:asciiTheme="minorHAnsi" w:hAnsiTheme="minorHAnsi" w:cstheme="minorHAnsi"/>
                <w:b w:val="0"/>
                <w:sz w:val="22"/>
                <w:szCs w:val="22"/>
              </w:rPr>
            </w:pPr>
          </w:p>
        </w:tc>
        <w:tc>
          <w:tcPr>
            <w:tcW w:w="65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E773C8" w:rsidRPr="00484249" w:rsidRDefault="00E773C8" w:rsidP="00C721FE">
            <w:pPr>
              <w:spacing w:before="120"/>
              <w:ind w:left="288"/>
              <w:rPr>
                <w:rFonts w:asciiTheme="minorHAnsi" w:hAnsiTheme="minorHAnsi" w:cstheme="minorHAnsi"/>
                <w:szCs w:val="22"/>
              </w:rPr>
            </w:pPr>
          </w:p>
        </w:tc>
      </w:tr>
      <w:tr w:rsidR="00E773C8" w:rsidRPr="00484249" w:rsidTr="00C721FE">
        <w:trPr>
          <w:trHeight w:val="288"/>
        </w:trPr>
        <w:tc>
          <w:tcPr>
            <w:tcW w:w="2585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vAlign w:val="center"/>
          </w:tcPr>
          <w:p w:rsidR="00E773C8" w:rsidRPr="00484249" w:rsidRDefault="00E773C8" w:rsidP="00C721FE">
            <w:pPr>
              <w:pStyle w:val="Bold"/>
              <w:spacing w:before="120"/>
              <w:ind w:left="288"/>
              <w:rPr>
                <w:rFonts w:asciiTheme="minorHAnsi" w:hAnsiTheme="minorHAnsi" w:cstheme="minorHAnsi"/>
                <w:b w:val="0"/>
                <w:sz w:val="22"/>
                <w:szCs w:val="22"/>
              </w:rPr>
            </w:pPr>
            <w:r w:rsidRPr="00484249">
              <w:rPr>
                <w:rFonts w:asciiTheme="minorHAnsi" w:hAnsiTheme="minorHAnsi" w:cstheme="minorHAnsi"/>
                <w:b w:val="0"/>
                <w:sz w:val="22"/>
                <w:szCs w:val="22"/>
              </w:rPr>
              <w:t>Date</w:t>
            </w:r>
          </w:p>
        </w:tc>
        <w:tc>
          <w:tcPr>
            <w:tcW w:w="65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E773C8" w:rsidRPr="00484249" w:rsidRDefault="00C3457D" w:rsidP="00C3457D">
            <w:pPr>
              <w:spacing w:before="120"/>
              <w:ind w:left="288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27</w:t>
            </w:r>
            <w:r w:rsidR="00E773C8" w:rsidRPr="00484249">
              <w:rPr>
                <w:rFonts w:asciiTheme="minorHAnsi" w:hAnsiTheme="minorHAnsi" w:cstheme="minorHAnsi"/>
                <w:szCs w:val="22"/>
              </w:rPr>
              <w:t>/</w:t>
            </w:r>
            <w:r w:rsidR="00B105B4">
              <w:rPr>
                <w:rFonts w:asciiTheme="minorHAnsi" w:hAnsiTheme="minorHAnsi" w:cstheme="minorHAnsi"/>
                <w:szCs w:val="22"/>
              </w:rPr>
              <w:t>10</w:t>
            </w:r>
            <w:r w:rsidR="00E773C8" w:rsidRPr="00484249">
              <w:rPr>
                <w:rFonts w:asciiTheme="minorHAnsi" w:hAnsiTheme="minorHAnsi" w:cstheme="minorHAnsi"/>
                <w:szCs w:val="22"/>
              </w:rPr>
              <w:t>/2016</w:t>
            </w:r>
          </w:p>
        </w:tc>
      </w:tr>
      <w:tr w:rsidR="00E773C8" w:rsidRPr="00484249" w:rsidTr="00C721FE">
        <w:trPr>
          <w:trHeight w:val="288"/>
        </w:trPr>
        <w:tc>
          <w:tcPr>
            <w:tcW w:w="2585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vAlign w:val="center"/>
          </w:tcPr>
          <w:p w:rsidR="00E773C8" w:rsidRPr="00484249" w:rsidRDefault="00E773C8" w:rsidP="00C721FE">
            <w:pPr>
              <w:pStyle w:val="Bold"/>
              <w:spacing w:before="120"/>
              <w:ind w:left="288"/>
              <w:rPr>
                <w:rFonts w:asciiTheme="minorHAnsi" w:hAnsiTheme="minorHAnsi" w:cstheme="minorHAnsi"/>
                <w:b w:val="0"/>
                <w:sz w:val="22"/>
                <w:szCs w:val="22"/>
              </w:rPr>
            </w:pPr>
            <w:r w:rsidRPr="00484249">
              <w:rPr>
                <w:rFonts w:asciiTheme="minorHAnsi" w:hAnsiTheme="minorHAnsi" w:cstheme="minorHAnsi"/>
                <w:b w:val="0"/>
                <w:sz w:val="22"/>
                <w:szCs w:val="22"/>
              </w:rPr>
              <w:t>Version</w:t>
            </w:r>
          </w:p>
        </w:tc>
        <w:tc>
          <w:tcPr>
            <w:tcW w:w="65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E773C8" w:rsidRPr="00484249" w:rsidRDefault="00E773C8" w:rsidP="00C721FE">
            <w:pPr>
              <w:pStyle w:val="Bold"/>
              <w:spacing w:before="120"/>
              <w:ind w:left="288"/>
              <w:rPr>
                <w:rFonts w:asciiTheme="minorHAnsi" w:hAnsiTheme="minorHAnsi" w:cstheme="minorHAnsi"/>
                <w:b w:val="0"/>
                <w:i/>
                <w:sz w:val="22"/>
                <w:szCs w:val="22"/>
              </w:rPr>
            </w:pPr>
            <w:r w:rsidRPr="00484249">
              <w:rPr>
                <w:rFonts w:asciiTheme="minorHAnsi" w:hAnsiTheme="minorHAnsi" w:cstheme="minorHAnsi"/>
                <w:b w:val="0"/>
                <w:i/>
                <w:sz w:val="22"/>
                <w:szCs w:val="22"/>
              </w:rPr>
              <w:t>1.0</w:t>
            </w:r>
          </w:p>
        </w:tc>
      </w:tr>
      <w:tr w:rsidR="00E773C8" w:rsidRPr="00484249" w:rsidTr="00C721FE">
        <w:trPr>
          <w:trHeight w:val="288"/>
        </w:trPr>
        <w:tc>
          <w:tcPr>
            <w:tcW w:w="2585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vAlign w:val="center"/>
          </w:tcPr>
          <w:p w:rsidR="00E773C8" w:rsidRPr="00484249" w:rsidRDefault="00E773C8" w:rsidP="00C721FE">
            <w:pPr>
              <w:pStyle w:val="Bold"/>
              <w:spacing w:before="120"/>
              <w:ind w:left="288"/>
              <w:rPr>
                <w:rFonts w:asciiTheme="minorHAnsi" w:hAnsiTheme="minorHAnsi" w:cstheme="minorHAnsi"/>
                <w:b w:val="0"/>
                <w:sz w:val="22"/>
                <w:szCs w:val="22"/>
              </w:rPr>
            </w:pPr>
            <w:r w:rsidRPr="00484249">
              <w:rPr>
                <w:rFonts w:asciiTheme="minorHAnsi" w:hAnsiTheme="minorHAnsi" w:cstheme="minorHAnsi"/>
                <w:b w:val="0"/>
                <w:sz w:val="22"/>
                <w:szCs w:val="22"/>
              </w:rPr>
              <w:t>Version Type</w:t>
            </w:r>
          </w:p>
        </w:tc>
        <w:tc>
          <w:tcPr>
            <w:tcW w:w="65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E773C8" w:rsidRPr="00484249" w:rsidRDefault="00E773C8" w:rsidP="00C721FE">
            <w:pPr>
              <w:pStyle w:val="Bold"/>
              <w:spacing w:before="120"/>
              <w:ind w:left="288"/>
              <w:rPr>
                <w:rFonts w:asciiTheme="minorHAnsi" w:hAnsiTheme="minorHAnsi" w:cstheme="minorHAnsi"/>
                <w:b w:val="0"/>
                <w:i/>
                <w:sz w:val="22"/>
                <w:szCs w:val="22"/>
              </w:rPr>
            </w:pPr>
            <w:r w:rsidRPr="00484249">
              <w:rPr>
                <w:rFonts w:asciiTheme="minorHAnsi" w:hAnsiTheme="minorHAnsi" w:cstheme="minorHAnsi"/>
                <w:b w:val="0"/>
                <w:i/>
                <w:sz w:val="22"/>
                <w:szCs w:val="22"/>
              </w:rPr>
              <w:t>Draft</w:t>
            </w:r>
          </w:p>
        </w:tc>
      </w:tr>
      <w:tr w:rsidR="00E773C8" w:rsidRPr="00484249" w:rsidTr="00C721FE">
        <w:trPr>
          <w:trHeight w:val="288"/>
        </w:trPr>
        <w:tc>
          <w:tcPr>
            <w:tcW w:w="2585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:rsidR="00E773C8" w:rsidRPr="00484249" w:rsidRDefault="00E773C8" w:rsidP="00C721FE">
            <w:pPr>
              <w:pStyle w:val="Bold"/>
              <w:spacing w:before="120"/>
              <w:ind w:left="288"/>
              <w:rPr>
                <w:rFonts w:asciiTheme="minorHAnsi" w:hAnsiTheme="minorHAnsi" w:cstheme="minorHAnsi"/>
                <w:b w:val="0"/>
                <w:i/>
                <w:sz w:val="16"/>
                <w:szCs w:val="16"/>
              </w:rPr>
            </w:pPr>
            <w:r w:rsidRPr="00484249">
              <w:rPr>
                <w:rFonts w:asciiTheme="minorHAnsi" w:hAnsiTheme="minorHAnsi" w:cstheme="minorHAnsi"/>
                <w:b w:val="0"/>
                <w:i/>
                <w:sz w:val="16"/>
                <w:szCs w:val="16"/>
              </w:rPr>
              <w:t>.</w:t>
            </w:r>
          </w:p>
        </w:tc>
        <w:tc>
          <w:tcPr>
            <w:tcW w:w="65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E773C8" w:rsidRPr="00484249" w:rsidRDefault="00E773C8" w:rsidP="00C721FE">
            <w:pPr>
              <w:pStyle w:val="Bold"/>
              <w:spacing w:before="120"/>
              <w:ind w:left="288"/>
              <w:rPr>
                <w:rFonts w:asciiTheme="minorHAnsi" w:hAnsiTheme="minorHAnsi" w:cstheme="minorHAnsi"/>
                <w:b w:val="0"/>
                <w:i/>
                <w:sz w:val="16"/>
                <w:szCs w:val="16"/>
              </w:rPr>
            </w:pPr>
          </w:p>
        </w:tc>
      </w:tr>
    </w:tbl>
    <w:p w:rsidR="00E773C8" w:rsidRPr="00484249" w:rsidRDefault="00E773C8" w:rsidP="00E773C8">
      <w:pPr>
        <w:pStyle w:val="head2"/>
        <w:rPr>
          <w:rFonts w:asciiTheme="minorHAnsi" w:hAnsiTheme="minorHAnsi" w:cstheme="minorHAnsi"/>
        </w:rPr>
      </w:pPr>
      <w:r w:rsidRPr="00484249">
        <w:rPr>
          <w:rFonts w:asciiTheme="minorHAnsi" w:hAnsiTheme="minorHAnsi" w:cstheme="minorHAnsi"/>
        </w:rPr>
        <w:br w:type="page"/>
      </w:r>
    </w:p>
    <w:p w:rsidR="00E773C8" w:rsidRPr="00484249" w:rsidRDefault="00E773C8" w:rsidP="00E773C8">
      <w:pPr>
        <w:pStyle w:val="head2"/>
        <w:rPr>
          <w:rFonts w:asciiTheme="minorHAnsi" w:hAnsiTheme="minorHAnsi" w:cstheme="minorHAnsi"/>
          <w:b w:val="0"/>
          <w:sz w:val="28"/>
          <w:szCs w:val="28"/>
        </w:rPr>
      </w:pPr>
      <w:r w:rsidRPr="00484249">
        <w:rPr>
          <w:rFonts w:asciiTheme="minorHAnsi" w:hAnsiTheme="minorHAnsi" w:cstheme="minorHAnsi"/>
          <w:sz w:val="28"/>
          <w:szCs w:val="28"/>
        </w:rPr>
        <w:lastRenderedPageBreak/>
        <w:t>Document Control</w:t>
      </w:r>
    </w:p>
    <w:p w:rsidR="00E773C8" w:rsidRPr="00484249" w:rsidRDefault="00E773C8" w:rsidP="00E773C8">
      <w:pPr>
        <w:spacing w:before="120"/>
        <w:rPr>
          <w:rFonts w:asciiTheme="minorHAnsi" w:hAnsiTheme="minorHAnsi" w:cstheme="minorHAnsi"/>
          <w:b/>
          <w:szCs w:val="22"/>
        </w:rPr>
      </w:pPr>
      <w:r w:rsidRPr="00484249">
        <w:rPr>
          <w:rFonts w:asciiTheme="minorHAnsi" w:hAnsiTheme="minorHAnsi" w:cstheme="minorHAnsi"/>
          <w:b/>
          <w:szCs w:val="22"/>
        </w:rPr>
        <w:t>Change History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27"/>
        <w:gridCol w:w="914"/>
        <w:gridCol w:w="1085"/>
        <w:gridCol w:w="4937"/>
      </w:tblGrid>
      <w:tr w:rsidR="00E773C8" w:rsidRPr="00484249" w:rsidTr="00C721FE">
        <w:trPr>
          <w:tblHeader/>
        </w:trPr>
        <w:tc>
          <w:tcPr>
            <w:tcW w:w="2327" w:type="dxa"/>
            <w:shd w:val="clear" w:color="auto" w:fill="C0C0C0"/>
          </w:tcPr>
          <w:p w:rsidR="00E773C8" w:rsidRPr="00484249" w:rsidRDefault="00E773C8" w:rsidP="00C721FE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84249">
              <w:rPr>
                <w:rFonts w:asciiTheme="minorHAnsi" w:hAnsiTheme="minorHAnsi" w:cstheme="minorHAnsi"/>
                <w:b/>
              </w:rPr>
              <w:t>Author/Contributor</w:t>
            </w:r>
          </w:p>
        </w:tc>
        <w:tc>
          <w:tcPr>
            <w:tcW w:w="899" w:type="dxa"/>
            <w:shd w:val="clear" w:color="auto" w:fill="C0C0C0"/>
          </w:tcPr>
          <w:p w:rsidR="00E773C8" w:rsidRPr="00484249" w:rsidRDefault="00E773C8" w:rsidP="00C721FE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84249">
              <w:rPr>
                <w:rFonts w:asciiTheme="minorHAnsi" w:hAnsiTheme="minorHAnsi" w:cstheme="minorHAnsi"/>
                <w:b/>
              </w:rPr>
              <w:t>Version</w:t>
            </w:r>
          </w:p>
        </w:tc>
        <w:tc>
          <w:tcPr>
            <w:tcW w:w="1017" w:type="dxa"/>
            <w:shd w:val="clear" w:color="auto" w:fill="C0C0C0"/>
          </w:tcPr>
          <w:p w:rsidR="00E773C8" w:rsidRPr="00484249" w:rsidRDefault="00E773C8" w:rsidP="00C721FE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84249">
              <w:rPr>
                <w:rFonts w:asciiTheme="minorHAnsi" w:hAnsiTheme="minorHAnsi" w:cstheme="minorHAnsi"/>
                <w:b/>
              </w:rPr>
              <w:t>Date</w:t>
            </w:r>
          </w:p>
        </w:tc>
        <w:tc>
          <w:tcPr>
            <w:tcW w:w="4937" w:type="dxa"/>
            <w:shd w:val="clear" w:color="auto" w:fill="C0C0C0"/>
          </w:tcPr>
          <w:p w:rsidR="00E773C8" w:rsidRPr="00484249" w:rsidRDefault="00E773C8" w:rsidP="00C721FE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84249">
              <w:rPr>
                <w:rFonts w:asciiTheme="minorHAnsi" w:hAnsiTheme="minorHAnsi" w:cstheme="minorHAnsi"/>
                <w:b/>
              </w:rPr>
              <w:t>Description of Changes</w:t>
            </w:r>
          </w:p>
        </w:tc>
      </w:tr>
      <w:tr w:rsidR="00E773C8" w:rsidRPr="00484249" w:rsidTr="00C721FE">
        <w:tc>
          <w:tcPr>
            <w:tcW w:w="2327" w:type="dxa"/>
            <w:shd w:val="clear" w:color="auto" w:fill="auto"/>
          </w:tcPr>
          <w:p w:rsidR="00E773C8" w:rsidRPr="00484249" w:rsidRDefault="00E773C8" w:rsidP="00C721FE">
            <w:pPr>
              <w:pStyle w:val="Table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Tripti Gupta</w:t>
            </w:r>
          </w:p>
        </w:tc>
        <w:tc>
          <w:tcPr>
            <w:tcW w:w="899" w:type="dxa"/>
            <w:shd w:val="clear" w:color="auto" w:fill="auto"/>
          </w:tcPr>
          <w:p w:rsidR="00E773C8" w:rsidRPr="00484249" w:rsidRDefault="00E773C8" w:rsidP="00C721FE">
            <w:pPr>
              <w:pStyle w:val="Table"/>
              <w:rPr>
                <w:rFonts w:asciiTheme="minorHAnsi" w:hAnsiTheme="minorHAnsi" w:cstheme="minorHAnsi"/>
              </w:rPr>
            </w:pPr>
            <w:r w:rsidRPr="00484249">
              <w:rPr>
                <w:rFonts w:asciiTheme="minorHAnsi" w:hAnsiTheme="minorHAnsi" w:cstheme="minorHAnsi"/>
              </w:rPr>
              <w:t>1.0</w:t>
            </w:r>
          </w:p>
        </w:tc>
        <w:tc>
          <w:tcPr>
            <w:tcW w:w="1017" w:type="dxa"/>
            <w:shd w:val="clear" w:color="auto" w:fill="auto"/>
          </w:tcPr>
          <w:p w:rsidR="00E773C8" w:rsidRPr="00484249" w:rsidRDefault="00C3457D" w:rsidP="00C721FE">
            <w:pPr>
              <w:pStyle w:val="Table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27</w:t>
            </w:r>
            <w:r w:rsidR="00E773C8" w:rsidRPr="00484249">
              <w:rPr>
                <w:rFonts w:asciiTheme="minorHAnsi" w:hAnsiTheme="minorHAnsi" w:cstheme="minorHAnsi"/>
              </w:rPr>
              <w:t>/</w:t>
            </w:r>
            <w:r w:rsidR="00B105B4">
              <w:rPr>
                <w:rFonts w:asciiTheme="minorHAnsi" w:hAnsiTheme="minorHAnsi" w:cstheme="minorHAnsi"/>
              </w:rPr>
              <w:t>10</w:t>
            </w:r>
            <w:r w:rsidR="00E773C8" w:rsidRPr="00484249">
              <w:rPr>
                <w:rFonts w:asciiTheme="minorHAnsi" w:hAnsiTheme="minorHAnsi" w:cstheme="minorHAnsi"/>
              </w:rPr>
              <w:t>/2016</w:t>
            </w:r>
          </w:p>
        </w:tc>
        <w:tc>
          <w:tcPr>
            <w:tcW w:w="4937" w:type="dxa"/>
            <w:shd w:val="clear" w:color="auto" w:fill="auto"/>
          </w:tcPr>
          <w:p w:rsidR="00E773C8" w:rsidRPr="00484249" w:rsidRDefault="00E773C8" w:rsidP="00C721FE">
            <w:pPr>
              <w:pStyle w:val="Table"/>
              <w:rPr>
                <w:rFonts w:asciiTheme="minorHAnsi" w:hAnsiTheme="minorHAnsi" w:cstheme="minorHAnsi"/>
              </w:rPr>
            </w:pPr>
            <w:r w:rsidRPr="00484249">
              <w:rPr>
                <w:rFonts w:asciiTheme="minorHAnsi" w:hAnsiTheme="minorHAnsi" w:cstheme="minorHAnsi"/>
              </w:rPr>
              <w:t>Initial Draft version</w:t>
            </w:r>
          </w:p>
        </w:tc>
      </w:tr>
      <w:tr w:rsidR="00E773C8" w:rsidRPr="00484249" w:rsidTr="00C721FE">
        <w:tc>
          <w:tcPr>
            <w:tcW w:w="2327" w:type="dxa"/>
            <w:shd w:val="clear" w:color="auto" w:fill="auto"/>
          </w:tcPr>
          <w:p w:rsidR="00E773C8" w:rsidRPr="00484249" w:rsidRDefault="00E773C8" w:rsidP="00C721FE">
            <w:pPr>
              <w:pStyle w:val="Table"/>
              <w:rPr>
                <w:rFonts w:asciiTheme="minorHAnsi" w:hAnsiTheme="minorHAnsi" w:cstheme="minorHAnsi"/>
              </w:rPr>
            </w:pPr>
          </w:p>
        </w:tc>
        <w:tc>
          <w:tcPr>
            <w:tcW w:w="899" w:type="dxa"/>
            <w:shd w:val="clear" w:color="auto" w:fill="auto"/>
          </w:tcPr>
          <w:p w:rsidR="00E773C8" w:rsidRPr="00484249" w:rsidRDefault="00E773C8" w:rsidP="00C721FE">
            <w:pPr>
              <w:pStyle w:val="Table"/>
              <w:rPr>
                <w:rFonts w:asciiTheme="minorHAnsi" w:hAnsiTheme="minorHAnsi" w:cstheme="minorHAnsi"/>
              </w:rPr>
            </w:pPr>
          </w:p>
        </w:tc>
        <w:tc>
          <w:tcPr>
            <w:tcW w:w="1017" w:type="dxa"/>
            <w:shd w:val="clear" w:color="auto" w:fill="auto"/>
          </w:tcPr>
          <w:p w:rsidR="00E773C8" w:rsidRPr="00484249" w:rsidRDefault="00E773C8" w:rsidP="00C721FE">
            <w:pPr>
              <w:pStyle w:val="Table"/>
              <w:rPr>
                <w:rFonts w:asciiTheme="minorHAnsi" w:hAnsiTheme="minorHAnsi" w:cstheme="minorHAnsi"/>
              </w:rPr>
            </w:pPr>
          </w:p>
        </w:tc>
        <w:tc>
          <w:tcPr>
            <w:tcW w:w="4937" w:type="dxa"/>
            <w:shd w:val="clear" w:color="auto" w:fill="auto"/>
          </w:tcPr>
          <w:p w:rsidR="00E773C8" w:rsidRPr="00484249" w:rsidRDefault="00E773C8" w:rsidP="00C721FE">
            <w:pPr>
              <w:pStyle w:val="Table"/>
              <w:rPr>
                <w:rFonts w:asciiTheme="minorHAnsi" w:hAnsiTheme="minorHAnsi" w:cstheme="minorHAnsi"/>
              </w:rPr>
            </w:pPr>
          </w:p>
        </w:tc>
      </w:tr>
      <w:tr w:rsidR="00E773C8" w:rsidRPr="00484249" w:rsidTr="00C721FE">
        <w:tc>
          <w:tcPr>
            <w:tcW w:w="2327" w:type="dxa"/>
            <w:shd w:val="clear" w:color="auto" w:fill="auto"/>
          </w:tcPr>
          <w:p w:rsidR="00E773C8" w:rsidRPr="00484249" w:rsidRDefault="00E773C8" w:rsidP="00C721FE">
            <w:pPr>
              <w:pStyle w:val="Table"/>
              <w:rPr>
                <w:rFonts w:asciiTheme="minorHAnsi" w:hAnsiTheme="minorHAnsi" w:cstheme="minorHAnsi"/>
              </w:rPr>
            </w:pPr>
          </w:p>
        </w:tc>
        <w:tc>
          <w:tcPr>
            <w:tcW w:w="899" w:type="dxa"/>
            <w:shd w:val="clear" w:color="auto" w:fill="auto"/>
          </w:tcPr>
          <w:p w:rsidR="00E773C8" w:rsidRPr="00484249" w:rsidRDefault="00E773C8" w:rsidP="00C721FE">
            <w:pPr>
              <w:pStyle w:val="Table"/>
              <w:rPr>
                <w:rFonts w:asciiTheme="minorHAnsi" w:hAnsiTheme="minorHAnsi" w:cstheme="minorHAnsi"/>
              </w:rPr>
            </w:pPr>
          </w:p>
        </w:tc>
        <w:tc>
          <w:tcPr>
            <w:tcW w:w="1017" w:type="dxa"/>
            <w:shd w:val="clear" w:color="auto" w:fill="auto"/>
          </w:tcPr>
          <w:p w:rsidR="00E773C8" w:rsidRPr="00484249" w:rsidRDefault="00E773C8" w:rsidP="00C721FE">
            <w:pPr>
              <w:pStyle w:val="Table"/>
              <w:rPr>
                <w:rFonts w:asciiTheme="minorHAnsi" w:hAnsiTheme="minorHAnsi" w:cstheme="minorHAnsi"/>
              </w:rPr>
            </w:pPr>
          </w:p>
        </w:tc>
        <w:tc>
          <w:tcPr>
            <w:tcW w:w="4937" w:type="dxa"/>
            <w:shd w:val="clear" w:color="auto" w:fill="auto"/>
          </w:tcPr>
          <w:p w:rsidR="00E773C8" w:rsidRPr="00484249" w:rsidRDefault="00E773C8" w:rsidP="00C721FE">
            <w:pPr>
              <w:pStyle w:val="Table"/>
              <w:rPr>
                <w:rFonts w:asciiTheme="minorHAnsi" w:hAnsiTheme="minorHAnsi" w:cstheme="minorHAnsi"/>
              </w:rPr>
            </w:pPr>
          </w:p>
        </w:tc>
      </w:tr>
      <w:tr w:rsidR="00E773C8" w:rsidRPr="00484249" w:rsidTr="00C721FE">
        <w:tc>
          <w:tcPr>
            <w:tcW w:w="2327" w:type="dxa"/>
            <w:shd w:val="clear" w:color="auto" w:fill="auto"/>
          </w:tcPr>
          <w:p w:rsidR="00E773C8" w:rsidRPr="00484249" w:rsidRDefault="00E773C8" w:rsidP="00C721FE">
            <w:pPr>
              <w:pStyle w:val="Table"/>
              <w:rPr>
                <w:rFonts w:asciiTheme="minorHAnsi" w:hAnsiTheme="minorHAnsi" w:cstheme="minorHAnsi"/>
              </w:rPr>
            </w:pPr>
          </w:p>
        </w:tc>
        <w:tc>
          <w:tcPr>
            <w:tcW w:w="899" w:type="dxa"/>
            <w:shd w:val="clear" w:color="auto" w:fill="auto"/>
          </w:tcPr>
          <w:p w:rsidR="00E773C8" w:rsidRPr="00484249" w:rsidRDefault="00E773C8" w:rsidP="00C721FE">
            <w:pPr>
              <w:pStyle w:val="Table"/>
              <w:rPr>
                <w:rFonts w:asciiTheme="minorHAnsi" w:hAnsiTheme="minorHAnsi" w:cstheme="minorHAnsi"/>
              </w:rPr>
            </w:pPr>
          </w:p>
        </w:tc>
        <w:tc>
          <w:tcPr>
            <w:tcW w:w="1017" w:type="dxa"/>
            <w:shd w:val="clear" w:color="auto" w:fill="auto"/>
          </w:tcPr>
          <w:p w:rsidR="00E773C8" w:rsidRPr="00484249" w:rsidRDefault="00E773C8" w:rsidP="00C721FE">
            <w:pPr>
              <w:pStyle w:val="Table"/>
              <w:rPr>
                <w:rFonts w:asciiTheme="minorHAnsi" w:hAnsiTheme="minorHAnsi" w:cstheme="minorHAnsi"/>
              </w:rPr>
            </w:pPr>
          </w:p>
        </w:tc>
        <w:tc>
          <w:tcPr>
            <w:tcW w:w="4937" w:type="dxa"/>
            <w:shd w:val="clear" w:color="auto" w:fill="auto"/>
          </w:tcPr>
          <w:p w:rsidR="00E773C8" w:rsidRPr="00484249" w:rsidRDefault="00E773C8" w:rsidP="00C721FE">
            <w:pPr>
              <w:pStyle w:val="Table"/>
              <w:rPr>
                <w:rFonts w:asciiTheme="minorHAnsi" w:hAnsiTheme="minorHAnsi" w:cstheme="minorHAnsi"/>
              </w:rPr>
            </w:pPr>
          </w:p>
        </w:tc>
      </w:tr>
    </w:tbl>
    <w:p w:rsidR="00E773C8" w:rsidRPr="00484249" w:rsidRDefault="00E773C8" w:rsidP="00E773C8">
      <w:pPr>
        <w:pStyle w:val="TOCHeading"/>
        <w:rPr>
          <w:rFonts w:asciiTheme="minorHAnsi" w:hAnsiTheme="minorHAnsi" w:cstheme="minorHAnsi"/>
          <w:b w:val="0"/>
          <w:bCs w:val="0"/>
          <w:color w:val="auto"/>
          <w:sz w:val="18"/>
          <w:szCs w:val="20"/>
        </w:rPr>
      </w:pPr>
    </w:p>
    <w:p w:rsidR="00E773C8" w:rsidRPr="00484249" w:rsidRDefault="00E773C8" w:rsidP="00E773C8">
      <w:pPr>
        <w:pStyle w:val="TOCHeading"/>
        <w:rPr>
          <w:rFonts w:asciiTheme="minorHAnsi" w:hAnsiTheme="minorHAnsi" w:cstheme="minorHAnsi"/>
          <w:sz w:val="28"/>
        </w:rPr>
      </w:pPr>
      <w:r w:rsidRPr="00484249">
        <w:rPr>
          <w:rFonts w:asciiTheme="minorHAnsi" w:hAnsiTheme="minorHAnsi" w:cstheme="minorHAnsi"/>
          <w:sz w:val="28"/>
        </w:rPr>
        <w:t>Table of Contents</w:t>
      </w:r>
    </w:p>
    <w:p w:rsidR="00E773C8" w:rsidRPr="00484249" w:rsidRDefault="00E773C8" w:rsidP="00E773C8">
      <w:pPr>
        <w:rPr>
          <w:rFonts w:asciiTheme="minorHAnsi" w:hAnsiTheme="minorHAnsi" w:cstheme="minorHAnsi"/>
        </w:rPr>
      </w:pPr>
    </w:p>
    <w:p w:rsidR="00C3457D" w:rsidRDefault="00E773C8">
      <w:pPr>
        <w:pStyle w:val="TOC1"/>
        <w:rPr>
          <w:rFonts w:asciiTheme="minorHAnsi" w:eastAsiaTheme="minorEastAsia" w:hAnsiTheme="minorHAnsi" w:cstheme="minorBidi"/>
          <w:szCs w:val="22"/>
        </w:rPr>
      </w:pPr>
      <w:r w:rsidRPr="00484249">
        <w:rPr>
          <w:rFonts w:asciiTheme="minorHAnsi" w:hAnsiTheme="minorHAnsi" w:cstheme="minorHAnsi"/>
          <w:noProof w:val="0"/>
          <w:szCs w:val="22"/>
        </w:rPr>
        <w:fldChar w:fldCharType="begin"/>
      </w:r>
      <w:r w:rsidRPr="00484249">
        <w:rPr>
          <w:rFonts w:asciiTheme="minorHAnsi" w:hAnsiTheme="minorHAnsi" w:cstheme="minorHAnsi"/>
        </w:rPr>
        <w:instrText xml:space="preserve"> TOC \o "1-3" \h \z \u </w:instrText>
      </w:r>
      <w:r w:rsidRPr="00484249">
        <w:rPr>
          <w:rFonts w:asciiTheme="minorHAnsi" w:hAnsiTheme="minorHAnsi" w:cstheme="minorHAnsi"/>
          <w:noProof w:val="0"/>
          <w:szCs w:val="22"/>
        </w:rPr>
        <w:fldChar w:fldCharType="separate"/>
      </w:r>
      <w:hyperlink w:anchor="_Toc462706687" w:history="1">
        <w:r w:rsidR="00C3457D" w:rsidRPr="00A00420">
          <w:rPr>
            <w:rStyle w:val="Hyperlink"/>
            <w:rFonts w:cstheme="minorHAnsi"/>
          </w:rPr>
          <w:t>1.</w:t>
        </w:r>
        <w:r w:rsidR="00C3457D">
          <w:rPr>
            <w:rFonts w:asciiTheme="minorHAnsi" w:eastAsiaTheme="minorEastAsia" w:hAnsiTheme="minorHAnsi" w:cstheme="minorBidi"/>
            <w:szCs w:val="22"/>
          </w:rPr>
          <w:tab/>
        </w:r>
        <w:r w:rsidR="00C3457D" w:rsidRPr="00A00420">
          <w:rPr>
            <w:rStyle w:val="Hyperlink"/>
            <w:rFonts w:cstheme="minorHAnsi"/>
          </w:rPr>
          <w:t>Introduction</w:t>
        </w:r>
        <w:r w:rsidR="00C3457D">
          <w:rPr>
            <w:webHidden/>
          </w:rPr>
          <w:tab/>
        </w:r>
        <w:r w:rsidR="00C3457D">
          <w:rPr>
            <w:webHidden/>
          </w:rPr>
          <w:fldChar w:fldCharType="begin"/>
        </w:r>
        <w:r w:rsidR="00C3457D">
          <w:rPr>
            <w:webHidden/>
          </w:rPr>
          <w:instrText xml:space="preserve"> PAGEREF _Toc462706687 \h </w:instrText>
        </w:r>
        <w:r w:rsidR="00C3457D">
          <w:rPr>
            <w:webHidden/>
          </w:rPr>
        </w:r>
        <w:r w:rsidR="00C3457D">
          <w:rPr>
            <w:webHidden/>
          </w:rPr>
          <w:fldChar w:fldCharType="separate"/>
        </w:r>
        <w:r w:rsidR="00C3457D">
          <w:rPr>
            <w:webHidden/>
          </w:rPr>
          <w:t>3</w:t>
        </w:r>
        <w:r w:rsidR="00C3457D">
          <w:rPr>
            <w:webHidden/>
          </w:rPr>
          <w:fldChar w:fldCharType="end"/>
        </w:r>
      </w:hyperlink>
    </w:p>
    <w:p w:rsidR="00C3457D" w:rsidRDefault="00A27297">
      <w:pPr>
        <w:pStyle w:val="TOC1"/>
        <w:rPr>
          <w:rFonts w:asciiTheme="minorHAnsi" w:eastAsiaTheme="minorEastAsia" w:hAnsiTheme="minorHAnsi" w:cstheme="minorBidi"/>
          <w:szCs w:val="22"/>
        </w:rPr>
      </w:pPr>
      <w:hyperlink w:anchor="_Toc462706688" w:history="1">
        <w:r w:rsidR="00C3457D" w:rsidRPr="00A00420">
          <w:rPr>
            <w:rStyle w:val="Hyperlink"/>
            <w:rFonts w:cstheme="minorHAnsi"/>
          </w:rPr>
          <w:t>2.</w:t>
        </w:r>
        <w:r w:rsidR="00C3457D">
          <w:rPr>
            <w:rFonts w:asciiTheme="minorHAnsi" w:eastAsiaTheme="minorEastAsia" w:hAnsiTheme="minorHAnsi" w:cstheme="minorBidi"/>
            <w:szCs w:val="22"/>
          </w:rPr>
          <w:tab/>
        </w:r>
        <w:r w:rsidR="00C3457D" w:rsidRPr="00A00420">
          <w:rPr>
            <w:rStyle w:val="Hyperlink"/>
            <w:rFonts w:cstheme="minorHAnsi"/>
          </w:rPr>
          <w:t>Testing Environment</w:t>
        </w:r>
        <w:r w:rsidR="00C3457D">
          <w:rPr>
            <w:webHidden/>
          </w:rPr>
          <w:tab/>
        </w:r>
        <w:r w:rsidR="00C3457D">
          <w:rPr>
            <w:webHidden/>
          </w:rPr>
          <w:fldChar w:fldCharType="begin"/>
        </w:r>
        <w:r w:rsidR="00C3457D">
          <w:rPr>
            <w:webHidden/>
          </w:rPr>
          <w:instrText xml:space="preserve"> PAGEREF _Toc462706688 \h </w:instrText>
        </w:r>
        <w:r w:rsidR="00C3457D">
          <w:rPr>
            <w:webHidden/>
          </w:rPr>
        </w:r>
        <w:r w:rsidR="00C3457D">
          <w:rPr>
            <w:webHidden/>
          </w:rPr>
          <w:fldChar w:fldCharType="separate"/>
        </w:r>
        <w:r w:rsidR="00C3457D">
          <w:rPr>
            <w:webHidden/>
          </w:rPr>
          <w:t>3</w:t>
        </w:r>
        <w:r w:rsidR="00C3457D">
          <w:rPr>
            <w:webHidden/>
          </w:rPr>
          <w:fldChar w:fldCharType="end"/>
        </w:r>
      </w:hyperlink>
    </w:p>
    <w:p w:rsidR="00C3457D" w:rsidRDefault="00A27297">
      <w:pPr>
        <w:pStyle w:val="TOC1"/>
        <w:rPr>
          <w:rFonts w:asciiTheme="minorHAnsi" w:eastAsiaTheme="minorEastAsia" w:hAnsiTheme="minorHAnsi" w:cstheme="minorBidi"/>
          <w:szCs w:val="22"/>
        </w:rPr>
      </w:pPr>
      <w:hyperlink w:anchor="_Toc462706689" w:history="1">
        <w:r w:rsidR="00C3457D" w:rsidRPr="00A00420">
          <w:rPr>
            <w:rStyle w:val="Hyperlink"/>
            <w:rFonts w:cstheme="minorHAnsi"/>
          </w:rPr>
          <w:t>3.</w:t>
        </w:r>
        <w:r w:rsidR="00C3457D">
          <w:rPr>
            <w:rFonts w:asciiTheme="minorHAnsi" w:eastAsiaTheme="minorEastAsia" w:hAnsiTheme="minorHAnsi" w:cstheme="minorBidi"/>
            <w:szCs w:val="22"/>
          </w:rPr>
          <w:tab/>
        </w:r>
        <w:r w:rsidR="00C3457D" w:rsidRPr="00A00420">
          <w:rPr>
            <w:rStyle w:val="Hyperlink"/>
            <w:rFonts w:cstheme="minorHAnsi"/>
          </w:rPr>
          <w:t>Test cases</w:t>
        </w:r>
        <w:r w:rsidR="00C3457D">
          <w:rPr>
            <w:webHidden/>
          </w:rPr>
          <w:tab/>
        </w:r>
        <w:r w:rsidR="00C3457D">
          <w:rPr>
            <w:webHidden/>
          </w:rPr>
          <w:fldChar w:fldCharType="begin"/>
        </w:r>
        <w:r w:rsidR="00C3457D">
          <w:rPr>
            <w:webHidden/>
          </w:rPr>
          <w:instrText xml:space="preserve"> PAGEREF _Toc462706689 \h </w:instrText>
        </w:r>
        <w:r w:rsidR="00C3457D">
          <w:rPr>
            <w:webHidden/>
          </w:rPr>
        </w:r>
        <w:r w:rsidR="00C3457D">
          <w:rPr>
            <w:webHidden/>
          </w:rPr>
          <w:fldChar w:fldCharType="separate"/>
        </w:r>
        <w:r w:rsidR="00C3457D">
          <w:rPr>
            <w:webHidden/>
          </w:rPr>
          <w:t>4</w:t>
        </w:r>
        <w:r w:rsidR="00C3457D">
          <w:rPr>
            <w:webHidden/>
          </w:rPr>
          <w:fldChar w:fldCharType="end"/>
        </w:r>
      </w:hyperlink>
    </w:p>
    <w:p w:rsidR="00E773C8" w:rsidRPr="00484249" w:rsidRDefault="00E773C8" w:rsidP="00E773C8">
      <w:pPr>
        <w:rPr>
          <w:rFonts w:asciiTheme="minorHAnsi" w:hAnsiTheme="minorHAnsi" w:cstheme="minorHAnsi"/>
          <w:noProof/>
        </w:rPr>
      </w:pPr>
      <w:r w:rsidRPr="00484249">
        <w:rPr>
          <w:rFonts w:asciiTheme="minorHAnsi" w:hAnsiTheme="minorHAnsi" w:cstheme="minorHAnsi"/>
          <w:b/>
          <w:bCs/>
          <w:noProof/>
        </w:rPr>
        <w:fldChar w:fldCharType="end"/>
      </w:r>
    </w:p>
    <w:p w:rsidR="00E773C8" w:rsidRPr="00484249" w:rsidRDefault="00E773C8" w:rsidP="00E773C8">
      <w:pPr>
        <w:pStyle w:val="Title1"/>
        <w:pBdr>
          <w:bottom w:val="single" w:sz="8" w:space="0" w:color="4F81BD"/>
        </w:pBdr>
        <w:jc w:val="left"/>
        <w:rPr>
          <w:rFonts w:asciiTheme="minorHAnsi" w:hAnsiTheme="minorHAnsi" w:cstheme="minorHAnsi"/>
          <w:noProof/>
        </w:rPr>
      </w:pPr>
    </w:p>
    <w:p w:rsidR="00E773C8" w:rsidRPr="00484249" w:rsidRDefault="00E773C8" w:rsidP="00E773C8">
      <w:pPr>
        <w:pStyle w:val="Title1"/>
        <w:pBdr>
          <w:bottom w:val="single" w:sz="8" w:space="0" w:color="4F81BD"/>
        </w:pBdr>
        <w:jc w:val="left"/>
        <w:rPr>
          <w:rFonts w:asciiTheme="minorHAnsi" w:hAnsiTheme="minorHAnsi" w:cstheme="minorHAnsi"/>
        </w:rPr>
      </w:pPr>
      <w:r w:rsidRPr="00484249">
        <w:rPr>
          <w:rFonts w:asciiTheme="minorHAnsi" w:hAnsiTheme="minorHAnsi" w:cstheme="minorHAnsi"/>
          <w:noProof/>
        </w:rPr>
        <w:br w:type="page"/>
      </w:r>
      <w:bookmarkStart w:id="0" w:name="_Toc416738581"/>
    </w:p>
    <w:p w:rsidR="00E773C8" w:rsidRPr="00484249" w:rsidRDefault="00E773C8" w:rsidP="00E773C8">
      <w:pPr>
        <w:pStyle w:val="Heading1"/>
        <w:numPr>
          <w:ilvl w:val="0"/>
          <w:numId w:val="11"/>
        </w:numPr>
        <w:spacing w:after="0"/>
        <w:rPr>
          <w:rFonts w:asciiTheme="minorHAnsi" w:hAnsiTheme="minorHAnsi" w:cstheme="minorHAnsi"/>
          <w:sz w:val="24"/>
          <w:szCs w:val="24"/>
        </w:rPr>
      </w:pPr>
      <w:bookmarkStart w:id="1" w:name="_Toc462706687"/>
      <w:r w:rsidRPr="00484249">
        <w:rPr>
          <w:rFonts w:asciiTheme="minorHAnsi" w:hAnsiTheme="minorHAnsi" w:cstheme="minorHAnsi"/>
          <w:sz w:val="24"/>
          <w:szCs w:val="24"/>
        </w:rPr>
        <w:lastRenderedPageBreak/>
        <w:t>Introduction</w:t>
      </w:r>
      <w:bookmarkEnd w:id="0"/>
      <w:bookmarkEnd w:id="1"/>
    </w:p>
    <w:p w:rsidR="00E773C8" w:rsidRPr="00484249" w:rsidRDefault="00E773C8" w:rsidP="00E773C8">
      <w:pPr>
        <w:pStyle w:val="PGEBody1"/>
        <w:jc w:val="both"/>
        <w:rPr>
          <w:rFonts w:asciiTheme="minorHAnsi" w:hAnsiTheme="minorHAnsi" w:cstheme="minorHAnsi"/>
          <w:sz w:val="18"/>
        </w:rPr>
      </w:pPr>
      <w:r w:rsidRPr="00484249">
        <w:rPr>
          <w:rFonts w:asciiTheme="minorHAnsi" w:hAnsiTheme="minorHAnsi" w:cstheme="minorHAnsi"/>
        </w:rPr>
        <w:tab/>
      </w:r>
      <w:r w:rsidR="0052734C">
        <w:rPr>
          <w:rFonts w:asciiTheme="minorHAnsi" w:hAnsiTheme="minorHAnsi" w:cstheme="minorHAnsi"/>
          <w:sz w:val="20"/>
        </w:rPr>
        <w:t>Draft Version for ED Testing with PRI Underground TIE</w:t>
      </w:r>
    </w:p>
    <w:p w:rsidR="00E773C8" w:rsidRPr="00484249" w:rsidRDefault="00E773C8" w:rsidP="00E773C8">
      <w:pPr>
        <w:pStyle w:val="Heading1"/>
        <w:numPr>
          <w:ilvl w:val="0"/>
          <w:numId w:val="11"/>
        </w:numPr>
        <w:rPr>
          <w:rFonts w:asciiTheme="minorHAnsi" w:hAnsiTheme="minorHAnsi" w:cstheme="minorHAnsi"/>
        </w:rPr>
      </w:pPr>
      <w:bookmarkStart w:id="2" w:name="_Toc416738582"/>
      <w:bookmarkStart w:id="3" w:name="_Toc462706688"/>
      <w:r w:rsidRPr="00484249">
        <w:rPr>
          <w:rFonts w:asciiTheme="minorHAnsi" w:hAnsiTheme="minorHAnsi" w:cstheme="minorHAnsi"/>
          <w:sz w:val="24"/>
          <w:szCs w:val="24"/>
        </w:rPr>
        <w:t>Testing Environment</w:t>
      </w:r>
      <w:bookmarkEnd w:id="2"/>
      <w:bookmarkEnd w:id="3"/>
    </w:p>
    <w:p w:rsidR="00E773C8" w:rsidRPr="00484249" w:rsidRDefault="00E773C8" w:rsidP="00E773C8">
      <w:pPr>
        <w:pStyle w:val="PGEBody1"/>
        <w:rPr>
          <w:rFonts w:asciiTheme="minorHAnsi" w:hAnsiTheme="minorHAnsi" w:cstheme="minorHAnsi"/>
          <w:sz w:val="20"/>
        </w:rPr>
      </w:pPr>
      <w:r w:rsidRPr="00484249">
        <w:rPr>
          <w:rFonts w:asciiTheme="minorHAnsi" w:hAnsiTheme="minorHAnsi" w:cstheme="minorHAnsi"/>
        </w:rPr>
        <w:tab/>
      </w:r>
    </w:p>
    <w:p w:rsidR="00E773C8" w:rsidRPr="00484249" w:rsidRDefault="00E773C8" w:rsidP="00E773C8">
      <w:pPr>
        <w:pStyle w:val="PGEBody1"/>
        <w:rPr>
          <w:rFonts w:asciiTheme="minorHAnsi" w:hAnsiTheme="minorHAnsi" w:cstheme="minorHAnsi"/>
          <w:sz w:val="20"/>
        </w:rPr>
      </w:pPr>
    </w:p>
    <w:p w:rsidR="00E773C8" w:rsidRPr="00484249" w:rsidRDefault="00E773C8" w:rsidP="00E773C8">
      <w:pPr>
        <w:pStyle w:val="PGEBody1"/>
        <w:rPr>
          <w:rFonts w:asciiTheme="minorHAnsi" w:hAnsiTheme="minorHAnsi" w:cstheme="minorHAnsi"/>
          <w:sz w:val="20"/>
        </w:rPr>
      </w:pPr>
    </w:p>
    <w:p w:rsidR="00E773C8" w:rsidRPr="00484249" w:rsidRDefault="00E773C8" w:rsidP="00E773C8">
      <w:pPr>
        <w:pStyle w:val="PGEBody1"/>
        <w:ind w:left="720"/>
        <w:rPr>
          <w:rFonts w:asciiTheme="minorHAnsi" w:hAnsiTheme="minorHAnsi" w:cstheme="minorHAnsi"/>
        </w:rPr>
      </w:pPr>
    </w:p>
    <w:p w:rsidR="00E773C8" w:rsidRPr="00484249" w:rsidRDefault="00E773C8" w:rsidP="00E773C8">
      <w:pPr>
        <w:pStyle w:val="PGEBody2"/>
        <w:numPr>
          <w:ilvl w:val="0"/>
          <w:numId w:val="0"/>
        </w:numPr>
        <w:ind w:left="576"/>
        <w:rPr>
          <w:rFonts w:asciiTheme="minorHAnsi" w:hAnsiTheme="minorHAnsi" w:cstheme="minorHAnsi"/>
        </w:rPr>
      </w:pPr>
    </w:p>
    <w:p w:rsidR="00E773C8" w:rsidRPr="00484249" w:rsidRDefault="00E773C8" w:rsidP="00E773C8">
      <w:pPr>
        <w:pStyle w:val="PGEBody2"/>
        <w:numPr>
          <w:ilvl w:val="0"/>
          <w:numId w:val="0"/>
        </w:numPr>
        <w:ind w:left="576"/>
        <w:rPr>
          <w:rFonts w:asciiTheme="minorHAnsi" w:hAnsiTheme="minorHAnsi" w:cstheme="minorHAnsi"/>
        </w:rPr>
      </w:pPr>
    </w:p>
    <w:p w:rsidR="00E773C8" w:rsidRPr="00484249" w:rsidRDefault="00E773C8" w:rsidP="00E773C8">
      <w:pPr>
        <w:pStyle w:val="PGEBody2"/>
        <w:numPr>
          <w:ilvl w:val="0"/>
          <w:numId w:val="0"/>
        </w:numPr>
        <w:ind w:left="576"/>
        <w:rPr>
          <w:rFonts w:asciiTheme="minorHAnsi" w:hAnsiTheme="minorHAnsi" w:cstheme="minorHAnsi"/>
        </w:rPr>
      </w:pPr>
    </w:p>
    <w:p w:rsidR="00E773C8" w:rsidRPr="00484249" w:rsidRDefault="00E773C8" w:rsidP="00E773C8">
      <w:pPr>
        <w:pStyle w:val="PGEBody2"/>
        <w:numPr>
          <w:ilvl w:val="0"/>
          <w:numId w:val="0"/>
        </w:numPr>
        <w:ind w:left="576"/>
        <w:rPr>
          <w:rFonts w:asciiTheme="minorHAnsi" w:hAnsiTheme="minorHAnsi" w:cstheme="minorHAnsi"/>
        </w:rPr>
      </w:pPr>
    </w:p>
    <w:p w:rsidR="00E773C8" w:rsidRPr="00484249" w:rsidRDefault="00E773C8" w:rsidP="00E773C8">
      <w:pPr>
        <w:pStyle w:val="PGEBody2"/>
        <w:numPr>
          <w:ilvl w:val="0"/>
          <w:numId w:val="0"/>
        </w:numPr>
        <w:ind w:left="576"/>
        <w:rPr>
          <w:rFonts w:asciiTheme="minorHAnsi" w:hAnsiTheme="minorHAnsi" w:cstheme="minorHAnsi"/>
        </w:rPr>
      </w:pPr>
    </w:p>
    <w:p w:rsidR="00E773C8" w:rsidRPr="00484249" w:rsidRDefault="00E773C8" w:rsidP="00E773C8">
      <w:pPr>
        <w:pStyle w:val="PGEBody2"/>
        <w:numPr>
          <w:ilvl w:val="0"/>
          <w:numId w:val="0"/>
        </w:numPr>
        <w:ind w:left="576"/>
        <w:rPr>
          <w:rFonts w:asciiTheme="minorHAnsi" w:hAnsiTheme="minorHAnsi" w:cstheme="minorHAnsi"/>
        </w:rPr>
        <w:sectPr w:rsidR="00E773C8" w:rsidRPr="00484249" w:rsidSect="000D398A">
          <w:headerReference w:type="default" r:id="rId13"/>
          <w:footerReference w:type="default" r:id="rId14"/>
          <w:pgSz w:w="12240" w:h="15840"/>
          <w:pgMar w:top="1440" w:right="1080" w:bottom="1440" w:left="1080" w:header="720" w:footer="720" w:gutter="0"/>
          <w:cols w:space="720"/>
          <w:docGrid w:linePitch="360"/>
        </w:sectPr>
      </w:pPr>
    </w:p>
    <w:p w:rsidR="00E773C8" w:rsidRPr="00484249" w:rsidRDefault="00E773C8" w:rsidP="00E773C8">
      <w:pPr>
        <w:pStyle w:val="PGEBody2"/>
        <w:numPr>
          <w:ilvl w:val="0"/>
          <w:numId w:val="0"/>
        </w:numPr>
        <w:ind w:left="576"/>
        <w:rPr>
          <w:rFonts w:asciiTheme="minorHAnsi" w:hAnsiTheme="minorHAnsi" w:cstheme="minorHAnsi"/>
        </w:rPr>
      </w:pPr>
    </w:p>
    <w:p w:rsidR="00E773C8" w:rsidRPr="00484249" w:rsidRDefault="00E773C8" w:rsidP="00E773C8">
      <w:pPr>
        <w:pStyle w:val="Heading1"/>
        <w:numPr>
          <w:ilvl w:val="0"/>
          <w:numId w:val="11"/>
        </w:numPr>
        <w:spacing w:after="0"/>
        <w:rPr>
          <w:rFonts w:asciiTheme="minorHAnsi" w:hAnsiTheme="minorHAnsi" w:cstheme="minorHAnsi"/>
          <w:sz w:val="24"/>
          <w:szCs w:val="24"/>
        </w:rPr>
      </w:pPr>
      <w:bookmarkStart w:id="4" w:name="_Toc462706689"/>
      <w:r w:rsidRPr="00484249">
        <w:rPr>
          <w:rFonts w:asciiTheme="minorHAnsi" w:hAnsiTheme="minorHAnsi" w:cstheme="minorHAnsi"/>
          <w:sz w:val="24"/>
          <w:szCs w:val="24"/>
        </w:rPr>
        <w:t>Test cases</w:t>
      </w:r>
      <w:bookmarkEnd w:id="4"/>
    </w:p>
    <w:tbl>
      <w:tblPr>
        <w:tblpPr w:leftFromText="180" w:rightFromText="180" w:vertAnchor="text" w:horzAnchor="margin" w:tblpXSpec="center" w:tblpY="130"/>
        <w:tblW w:w="140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8"/>
        <w:gridCol w:w="3474"/>
        <w:gridCol w:w="8100"/>
        <w:gridCol w:w="1746"/>
      </w:tblGrid>
      <w:tr w:rsidR="00E773C8" w:rsidRPr="00484249" w:rsidTr="00C721FE">
        <w:tc>
          <w:tcPr>
            <w:tcW w:w="738" w:type="dxa"/>
            <w:shd w:val="clear" w:color="auto" w:fill="FFC000"/>
            <w:vAlign w:val="center"/>
          </w:tcPr>
          <w:p w:rsidR="00E773C8" w:rsidRPr="00484249" w:rsidRDefault="00E773C8" w:rsidP="00C721FE">
            <w:pPr>
              <w:pStyle w:val="PGEBody1"/>
              <w:rPr>
                <w:rFonts w:asciiTheme="minorHAnsi" w:hAnsiTheme="minorHAnsi" w:cstheme="minorHAnsi"/>
                <w:b/>
              </w:rPr>
            </w:pPr>
            <w:proofErr w:type="spellStart"/>
            <w:r w:rsidRPr="00484249">
              <w:rPr>
                <w:rFonts w:asciiTheme="minorHAnsi" w:hAnsiTheme="minorHAnsi" w:cstheme="minorHAnsi"/>
                <w:b/>
              </w:rPr>
              <w:t>S.No</w:t>
            </w:r>
            <w:proofErr w:type="spellEnd"/>
            <w:r w:rsidRPr="00484249">
              <w:rPr>
                <w:rFonts w:asciiTheme="minorHAnsi" w:hAnsiTheme="minorHAnsi" w:cstheme="minorHAnsi"/>
                <w:b/>
              </w:rPr>
              <w:t>.</w:t>
            </w:r>
          </w:p>
        </w:tc>
        <w:tc>
          <w:tcPr>
            <w:tcW w:w="3474" w:type="dxa"/>
            <w:shd w:val="clear" w:color="auto" w:fill="FFC000"/>
            <w:vAlign w:val="center"/>
          </w:tcPr>
          <w:p w:rsidR="00E773C8" w:rsidRPr="00484249" w:rsidRDefault="00E773C8" w:rsidP="00C721FE">
            <w:pPr>
              <w:pStyle w:val="PGEBody1"/>
              <w:rPr>
                <w:rFonts w:asciiTheme="minorHAnsi" w:hAnsiTheme="minorHAnsi" w:cstheme="minorHAnsi"/>
                <w:b/>
              </w:rPr>
            </w:pPr>
            <w:bookmarkStart w:id="5" w:name="OLE_LINK63"/>
            <w:bookmarkStart w:id="6" w:name="OLE_LINK64"/>
            <w:r w:rsidRPr="00484249">
              <w:rPr>
                <w:rFonts w:asciiTheme="minorHAnsi" w:hAnsiTheme="minorHAnsi" w:cstheme="minorHAnsi"/>
                <w:b/>
              </w:rPr>
              <w:t xml:space="preserve">Functionality </w:t>
            </w:r>
            <w:bookmarkEnd w:id="5"/>
            <w:bookmarkEnd w:id="6"/>
          </w:p>
        </w:tc>
        <w:tc>
          <w:tcPr>
            <w:tcW w:w="8100" w:type="dxa"/>
            <w:shd w:val="clear" w:color="auto" w:fill="FFC000"/>
            <w:vAlign w:val="center"/>
          </w:tcPr>
          <w:p w:rsidR="00E773C8" w:rsidRPr="00484249" w:rsidRDefault="00E773C8" w:rsidP="00C721FE">
            <w:pPr>
              <w:pStyle w:val="PGEBody1"/>
              <w:rPr>
                <w:rFonts w:asciiTheme="minorHAnsi" w:hAnsiTheme="minorHAnsi" w:cstheme="minorHAnsi"/>
                <w:b/>
              </w:rPr>
            </w:pPr>
            <w:r w:rsidRPr="00484249">
              <w:rPr>
                <w:rFonts w:asciiTheme="minorHAnsi" w:hAnsiTheme="minorHAnsi" w:cstheme="minorHAnsi"/>
                <w:b/>
              </w:rPr>
              <w:t>Expected Result/Steps</w:t>
            </w:r>
          </w:p>
        </w:tc>
        <w:tc>
          <w:tcPr>
            <w:tcW w:w="1746" w:type="dxa"/>
            <w:shd w:val="clear" w:color="auto" w:fill="FFC000"/>
            <w:vAlign w:val="center"/>
          </w:tcPr>
          <w:p w:rsidR="00E773C8" w:rsidRPr="00484249" w:rsidRDefault="00E773C8" w:rsidP="00C721FE">
            <w:pPr>
              <w:pStyle w:val="PGEBody1"/>
              <w:rPr>
                <w:rFonts w:asciiTheme="minorHAnsi" w:hAnsiTheme="minorHAnsi" w:cstheme="minorHAnsi"/>
                <w:b/>
              </w:rPr>
            </w:pPr>
            <w:r w:rsidRPr="00484249">
              <w:rPr>
                <w:rFonts w:asciiTheme="minorHAnsi" w:hAnsiTheme="minorHAnsi" w:cstheme="minorHAnsi"/>
                <w:b/>
              </w:rPr>
              <w:t>Final Result from Business (Passed/Failed)</w:t>
            </w:r>
          </w:p>
        </w:tc>
      </w:tr>
      <w:tr w:rsidR="00E773C8" w:rsidRPr="00484249" w:rsidTr="00C721FE">
        <w:tc>
          <w:tcPr>
            <w:tcW w:w="738" w:type="dxa"/>
            <w:shd w:val="clear" w:color="auto" w:fill="auto"/>
            <w:vAlign w:val="center"/>
          </w:tcPr>
          <w:p w:rsidR="00E773C8" w:rsidRPr="00484249" w:rsidRDefault="00E773C8" w:rsidP="00C721FE">
            <w:pPr>
              <w:rPr>
                <w:rFonts w:asciiTheme="minorHAnsi" w:hAnsiTheme="minorHAnsi" w:cstheme="minorHAnsi"/>
                <w:b/>
                <w:sz w:val="32"/>
              </w:rPr>
            </w:pPr>
            <w:r w:rsidRPr="00484249">
              <w:rPr>
                <w:rFonts w:asciiTheme="minorHAnsi" w:hAnsiTheme="minorHAnsi" w:cstheme="minorHAnsi"/>
                <w:b/>
                <w:sz w:val="32"/>
              </w:rPr>
              <w:t>1</w:t>
            </w:r>
          </w:p>
        </w:tc>
        <w:tc>
          <w:tcPr>
            <w:tcW w:w="13320" w:type="dxa"/>
            <w:gridSpan w:val="3"/>
            <w:shd w:val="clear" w:color="auto" w:fill="auto"/>
            <w:vAlign w:val="center"/>
          </w:tcPr>
          <w:p w:rsidR="00E773C8" w:rsidRPr="00484249" w:rsidRDefault="00E773C8" w:rsidP="00C721FE">
            <w:pPr>
              <w:pStyle w:val="PGEBody1"/>
              <w:rPr>
                <w:rFonts w:asciiTheme="minorHAnsi" w:hAnsiTheme="minorHAnsi" w:cstheme="minorHAnsi"/>
                <w:b/>
                <w:sz w:val="32"/>
              </w:rPr>
            </w:pPr>
            <w:r>
              <w:rPr>
                <w:rFonts w:asciiTheme="minorHAnsi" w:hAnsiTheme="minorHAnsi" w:cstheme="minorHAnsi"/>
                <w:b/>
                <w:sz w:val="32"/>
              </w:rPr>
              <w:t xml:space="preserve">Replace 4-way Junctions with Tie features (UG </w:t>
            </w:r>
            <w:proofErr w:type="spellStart"/>
            <w:r>
              <w:rPr>
                <w:rFonts w:asciiTheme="minorHAnsi" w:hAnsiTheme="minorHAnsi" w:cstheme="minorHAnsi"/>
                <w:b/>
                <w:sz w:val="32"/>
              </w:rPr>
              <w:t>Pri</w:t>
            </w:r>
            <w:proofErr w:type="spellEnd"/>
            <w:r>
              <w:rPr>
                <w:rFonts w:asciiTheme="minorHAnsi" w:hAnsiTheme="minorHAnsi" w:cstheme="minorHAnsi"/>
                <w:b/>
                <w:sz w:val="32"/>
              </w:rPr>
              <w:t xml:space="preserve"> Tie)</w:t>
            </w:r>
          </w:p>
        </w:tc>
      </w:tr>
      <w:tr w:rsidR="00B105B4" w:rsidRPr="00484249" w:rsidTr="00AD3302">
        <w:tc>
          <w:tcPr>
            <w:tcW w:w="738" w:type="dxa"/>
            <w:shd w:val="clear" w:color="auto" w:fill="auto"/>
            <w:vAlign w:val="center"/>
          </w:tcPr>
          <w:p w:rsidR="00B105B4" w:rsidRPr="00484249" w:rsidRDefault="00B105B4" w:rsidP="00C721FE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</w:p>
        </w:tc>
        <w:tc>
          <w:tcPr>
            <w:tcW w:w="13320" w:type="dxa"/>
            <w:gridSpan w:val="3"/>
            <w:shd w:val="clear" w:color="auto" w:fill="auto"/>
            <w:vAlign w:val="center"/>
          </w:tcPr>
          <w:p w:rsidR="00B105B4" w:rsidRDefault="00B105B4" w:rsidP="00C721FE">
            <w:pPr>
              <w:pStyle w:val="PGEBody1"/>
              <w:rPr>
                <w:rFonts w:asciiTheme="minorHAnsi" w:hAnsiTheme="minorHAnsi" w:cstheme="minorHAnsi"/>
                <w:color w:val="0000FF"/>
                <w:szCs w:val="22"/>
              </w:rPr>
            </w:pPr>
            <w:r>
              <w:rPr>
                <w:rFonts w:asciiTheme="minorHAnsi" w:hAnsiTheme="minorHAnsi" w:cstheme="minorHAnsi"/>
                <w:color w:val="0000FF"/>
                <w:szCs w:val="22"/>
              </w:rPr>
              <w:t>Note – Following is an example. The actual results me differ based on input junction list.</w:t>
            </w:r>
          </w:p>
          <w:p w:rsidR="00B105B4" w:rsidRPr="00484249" w:rsidRDefault="00B105B4" w:rsidP="00C721FE">
            <w:pPr>
              <w:pStyle w:val="PGEBody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color w:val="0000FF"/>
                <w:szCs w:val="22"/>
              </w:rPr>
              <w:t>If the 4 - way junction tool has already been run then go to step 4 directly.</w:t>
            </w:r>
          </w:p>
        </w:tc>
      </w:tr>
      <w:tr w:rsidR="00E773C8" w:rsidRPr="00484249" w:rsidTr="00C721FE">
        <w:tc>
          <w:tcPr>
            <w:tcW w:w="738" w:type="dxa"/>
            <w:shd w:val="clear" w:color="auto" w:fill="auto"/>
            <w:vAlign w:val="center"/>
          </w:tcPr>
          <w:p w:rsidR="00E773C8" w:rsidRPr="00484249" w:rsidRDefault="00B105B4" w:rsidP="00C721FE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bookmarkStart w:id="7" w:name="OLE_LINK11"/>
            <w:bookmarkStart w:id="8" w:name="OLE_LINK12"/>
            <w:r>
              <w:rPr>
                <w:rFonts w:asciiTheme="minorHAnsi" w:hAnsiTheme="minorHAnsi" w:cstheme="minorHAnsi"/>
                <w:color w:val="000000"/>
                <w:szCs w:val="22"/>
              </w:rPr>
              <w:t>1</w:t>
            </w:r>
          </w:p>
        </w:tc>
        <w:tc>
          <w:tcPr>
            <w:tcW w:w="3474" w:type="dxa"/>
            <w:shd w:val="clear" w:color="auto" w:fill="auto"/>
            <w:vAlign w:val="center"/>
          </w:tcPr>
          <w:p w:rsidR="00E773C8" w:rsidRPr="00484249" w:rsidRDefault="00E773C8" w:rsidP="00C721FE">
            <w:pPr>
              <w:jc w:val="both"/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</w:rPr>
              <w:t xml:space="preserve">Create Session in </w:t>
            </w:r>
            <w:proofErr w:type="spellStart"/>
            <w:r>
              <w:rPr>
                <w:rFonts w:asciiTheme="minorHAnsi" w:hAnsiTheme="minorHAnsi" w:cstheme="minorHAnsi"/>
              </w:rPr>
              <w:t>ArcFM</w:t>
            </w:r>
            <w:proofErr w:type="spellEnd"/>
          </w:p>
        </w:tc>
        <w:tc>
          <w:tcPr>
            <w:tcW w:w="8100" w:type="dxa"/>
            <w:shd w:val="clear" w:color="auto" w:fill="auto"/>
            <w:vAlign w:val="center"/>
          </w:tcPr>
          <w:p w:rsidR="0042615C" w:rsidRDefault="00E773C8" w:rsidP="00B105B4">
            <w:pPr>
              <w:rPr>
                <w:rFonts w:eastAsiaTheme="minorHAnsi"/>
              </w:rPr>
            </w:pPr>
            <w:bookmarkStart w:id="9" w:name="OLE_LINK21"/>
            <w:bookmarkStart w:id="10" w:name="OLE_LINK22"/>
            <w:bookmarkStart w:id="11" w:name="OLE_LINK49"/>
            <w:bookmarkStart w:id="12" w:name="OLE_LINK15"/>
            <w:bookmarkStart w:id="13" w:name="OLE_LINK16"/>
            <w:r w:rsidRPr="00484249">
              <w:rPr>
                <w:rFonts w:asciiTheme="minorHAnsi" w:hAnsiTheme="minorHAnsi" w:cstheme="minorHAnsi"/>
                <w:color w:val="0000FF"/>
                <w:szCs w:val="22"/>
              </w:rPr>
              <w:t>Step-1:</w:t>
            </w:r>
            <w:r w:rsidRPr="00484249">
              <w:rPr>
                <w:rFonts w:asciiTheme="minorHAnsi" w:hAnsiTheme="minorHAnsi" w:cstheme="minorHAnsi"/>
                <w:color w:val="000000"/>
                <w:szCs w:val="22"/>
              </w:rPr>
              <w:t xml:space="preserve"> </w:t>
            </w:r>
            <w:bookmarkEnd w:id="9"/>
            <w:bookmarkEnd w:id="10"/>
            <w:bookmarkEnd w:id="11"/>
            <w:bookmarkEnd w:id="12"/>
            <w:bookmarkEnd w:id="13"/>
            <w:r w:rsidR="008A5153">
              <w:rPr>
                <w:rFonts w:asciiTheme="minorHAnsi" w:hAnsiTheme="minorHAnsi" w:cstheme="minorHAnsi"/>
                <w:color w:val="000000"/>
                <w:szCs w:val="22"/>
              </w:rPr>
              <w:t xml:space="preserve"> </w:t>
            </w:r>
            <w:r w:rsidR="008A5153" w:rsidRPr="00C3740B">
              <w:rPr>
                <w:rFonts w:eastAsiaTheme="minorHAnsi"/>
              </w:rPr>
              <w:t xml:space="preserve">Create session </w:t>
            </w:r>
          </w:p>
          <w:p w:rsidR="00B105B4" w:rsidRDefault="008A5153" w:rsidP="008A5153">
            <w:pPr>
              <w:pStyle w:val="PGEBody2"/>
              <w:numPr>
                <w:ilvl w:val="0"/>
                <w:numId w:val="0"/>
              </w:numPr>
              <w:rPr>
                <w:rFonts w:eastAsiaTheme="minorHAnsi"/>
              </w:rPr>
            </w:pPr>
            <w:r w:rsidRPr="008A5153">
              <w:rPr>
                <w:rFonts w:asciiTheme="minorHAnsi" w:hAnsiTheme="minorHAnsi" w:cstheme="minorHAnsi"/>
                <w:color w:val="0000FF"/>
                <w:sz w:val="22"/>
                <w:szCs w:val="22"/>
              </w:rPr>
              <w:t>Step 2:</w:t>
            </w:r>
            <w:r>
              <w:rPr>
                <w:rFonts w:eastAsiaTheme="minorHAnsi"/>
              </w:rPr>
              <w:t xml:space="preserve"> </w:t>
            </w:r>
            <w:r w:rsidRPr="00C3740B">
              <w:rPr>
                <w:rFonts w:eastAsiaTheme="minorHAnsi"/>
              </w:rPr>
              <w:t>Open Edit session</w:t>
            </w:r>
          </w:p>
          <w:p w:rsidR="008A5153" w:rsidRDefault="008A5153" w:rsidP="008A5153">
            <w:pPr>
              <w:pStyle w:val="PGEBody2"/>
              <w:numPr>
                <w:ilvl w:val="0"/>
                <w:numId w:val="0"/>
              </w:numPr>
              <w:rPr>
                <w:rFonts w:eastAsiaTheme="minorHAnsi"/>
              </w:rPr>
            </w:pPr>
            <w:r w:rsidRPr="008A5153">
              <w:rPr>
                <w:rFonts w:asciiTheme="minorHAnsi" w:hAnsiTheme="minorHAnsi" w:cstheme="minorHAnsi"/>
                <w:color w:val="0000FF"/>
                <w:sz w:val="22"/>
                <w:szCs w:val="22"/>
              </w:rPr>
              <w:t>Step 3:</w:t>
            </w:r>
            <w:r>
              <w:rPr>
                <w:rFonts w:eastAsiaTheme="minorHAnsi"/>
              </w:rPr>
              <w:t xml:space="preserve"> </w:t>
            </w:r>
            <w:r w:rsidR="00915739">
              <w:rPr>
                <w:rFonts w:eastAsiaTheme="minorHAnsi"/>
              </w:rPr>
              <w:t>Select the workspace if prompte</w:t>
            </w:r>
            <w:r w:rsidR="00B105B4">
              <w:rPr>
                <w:rFonts w:eastAsiaTheme="minorHAnsi"/>
              </w:rPr>
              <w:t>d</w:t>
            </w:r>
            <w:r w:rsidR="00284C7D">
              <w:rPr>
                <w:rFonts w:eastAsiaTheme="minorHAnsi"/>
              </w:rPr>
              <w:t>.</w:t>
            </w:r>
          </w:p>
          <w:p w:rsidR="00E773C8" w:rsidRPr="00484249" w:rsidRDefault="008A5153" w:rsidP="00B105B4">
            <w:pPr>
              <w:pStyle w:val="PGEBody2"/>
              <w:numPr>
                <w:ilvl w:val="0"/>
                <w:numId w:val="0"/>
              </w:numPr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8A5153">
              <w:rPr>
                <w:rFonts w:asciiTheme="minorHAnsi" w:hAnsiTheme="minorHAnsi" w:cstheme="minorHAnsi"/>
                <w:color w:val="0000FF"/>
                <w:sz w:val="22"/>
                <w:szCs w:val="22"/>
              </w:rPr>
              <w:t>Step 4:</w:t>
            </w:r>
            <w:r>
              <w:rPr>
                <w:rFonts w:eastAsiaTheme="minorHAnsi"/>
              </w:rPr>
              <w:t xml:space="preserve"> </w:t>
            </w:r>
            <w:r w:rsidRPr="00C3740B">
              <w:rPr>
                <w:rFonts w:eastAsiaTheme="minorHAnsi"/>
              </w:rPr>
              <w:t>The session should be active now</w:t>
            </w:r>
            <w:r w:rsidR="00284C7D">
              <w:rPr>
                <w:rFonts w:eastAsiaTheme="minorHAnsi"/>
              </w:rPr>
              <w:t>.</w:t>
            </w:r>
          </w:p>
        </w:tc>
        <w:tc>
          <w:tcPr>
            <w:tcW w:w="1746" w:type="dxa"/>
            <w:vAlign w:val="center"/>
          </w:tcPr>
          <w:p w:rsidR="00E773C8" w:rsidRPr="00484249" w:rsidRDefault="00E773C8" w:rsidP="00C721FE">
            <w:pPr>
              <w:pStyle w:val="PGEBody1"/>
              <w:rPr>
                <w:rFonts w:asciiTheme="minorHAnsi" w:hAnsiTheme="minorHAnsi" w:cstheme="minorHAnsi"/>
              </w:rPr>
            </w:pPr>
          </w:p>
        </w:tc>
      </w:tr>
      <w:bookmarkEnd w:id="7"/>
      <w:bookmarkEnd w:id="8"/>
      <w:tr w:rsidR="00E773C8" w:rsidRPr="00484249" w:rsidTr="00C721FE">
        <w:tc>
          <w:tcPr>
            <w:tcW w:w="738" w:type="dxa"/>
            <w:shd w:val="clear" w:color="auto" w:fill="auto"/>
            <w:vAlign w:val="center"/>
          </w:tcPr>
          <w:p w:rsidR="00E773C8" w:rsidRPr="00484249" w:rsidRDefault="00B105B4" w:rsidP="00C721FE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2</w:t>
            </w:r>
          </w:p>
        </w:tc>
        <w:tc>
          <w:tcPr>
            <w:tcW w:w="3474" w:type="dxa"/>
            <w:shd w:val="clear" w:color="auto" w:fill="auto"/>
            <w:vAlign w:val="center"/>
          </w:tcPr>
          <w:p w:rsidR="00E773C8" w:rsidRPr="00484249" w:rsidRDefault="008A5153" w:rsidP="00C721FE">
            <w:pPr>
              <w:jc w:val="both"/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Locate the existing junction feature on ArcMap and note trace results</w:t>
            </w:r>
          </w:p>
        </w:tc>
        <w:tc>
          <w:tcPr>
            <w:tcW w:w="8100" w:type="dxa"/>
            <w:shd w:val="clear" w:color="auto" w:fill="auto"/>
            <w:vAlign w:val="center"/>
          </w:tcPr>
          <w:p w:rsidR="008A5153" w:rsidRDefault="008A5153" w:rsidP="008A5153">
            <w:pPr>
              <w:pStyle w:val="PGEBody2"/>
              <w:numPr>
                <w:ilvl w:val="0"/>
                <w:numId w:val="0"/>
              </w:numPr>
            </w:pPr>
            <w:r>
              <w:t>Step 1: Locate the junction feature from the list on the map and run PGE Upstream trace</w:t>
            </w:r>
          </w:p>
          <w:p w:rsidR="008A5153" w:rsidRDefault="00127B31" w:rsidP="00127B31">
            <w:pPr>
              <w:pStyle w:val="PGEBody2"/>
              <w:numPr>
                <w:ilvl w:val="0"/>
                <w:numId w:val="47"/>
              </w:numPr>
            </w:pPr>
            <w:r>
              <w:t xml:space="preserve">Consider Electric Junction feature </w:t>
            </w:r>
            <w:r w:rsidRPr="00127B31">
              <w:t>{50060E77-F5CC-481D-BE82-600B9948789F}</w:t>
            </w:r>
          </w:p>
          <w:p w:rsidR="00127B31" w:rsidRDefault="00127B31" w:rsidP="00127B31">
            <w:pPr>
              <w:pStyle w:val="PGEBody2"/>
              <w:numPr>
                <w:ilvl w:val="0"/>
                <w:numId w:val="0"/>
              </w:numPr>
              <w:ind w:left="1080"/>
            </w:pPr>
            <w:r>
              <w:rPr>
                <w:noProof/>
              </w:rPr>
              <w:drawing>
                <wp:inline distT="0" distB="0" distL="0" distR="0" wp14:anchorId="75E51F51" wp14:editId="71EF4F53">
                  <wp:extent cx="5943600" cy="44577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5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7B31" w:rsidRDefault="00127B31" w:rsidP="00127B31">
            <w:pPr>
              <w:pStyle w:val="PGEBody2"/>
              <w:numPr>
                <w:ilvl w:val="0"/>
                <w:numId w:val="0"/>
              </w:numPr>
              <w:ind w:left="1080"/>
            </w:pPr>
          </w:p>
          <w:p w:rsidR="00127B31" w:rsidRDefault="00127B31" w:rsidP="008A5153">
            <w:pPr>
              <w:pStyle w:val="PGEBody2"/>
              <w:numPr>
                <w:ilvl w:val="0"/>
                <w:numId w:val="0"/>
              </w:numPr>
              <w:ind w:left="720"/>
            </w:pPr>
            <w:r>
              <w:rPr>
                <w:noProof/>
              </w:rPr>
              <w:drawing>
                <wp:inline distT="0" distB="0" distL="0" distR="0" wp14:anchorId="04C30862" wp14:editId="49255A5D">
                  <wp:extent cx="5943600" cy="44577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5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A5153" w:rsidRDefault="008A5153" w:rsidP="008A5153">
            <w:pPr>
              <w:pStyle w:val="PGEBody2"/>
              <w:numPr>
                <w:ilvl w:val="0"/>
                <w:numId w:val="0"/>
              </w:numPr>
            </w:pPr>
            <w:r>
              <w:t>Step 2: Trace results:</w:t>
            </w:r>
          </w:p>
          <w:p w:rsidR="008A5153" w:rsidRPr="00AA32CD" w:rsidRDefault="00A23305" w:rsidP="008A5153">
            <w:pPr>
              <w:pStyle w:val="PGEBody2"/>
              <w:numPr>
                <w:ilvl w:val="0"/>
                <w:numId w:val="0"/>
              </w:numPr>
              <w:ind w:left="720"/>
            </w:pPr>
            <w:r>
              <w:rPr>
                <w:noProof/>
              </w:rPr>
              <w:drawing>
                <wp:inline distT="0" distB="0" distL="0" distR="0" wp14:anchorId="3908758E" wp14:editId="1492A546">
                  <wp:extent cx="5943600" cy="44577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5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73C8" w:rsidRPr="00484249" w:rsidRDefault="00E773C8" w:rsidP="008A5153">
            <w:pPr>
              <w:pStyle w:val="PGEBody2"/>
              <w:numPr>
                <w:ilvl w:val="0"/>
                <w:numId w:val="0"/>
              </w:numPr>
              <w:rPr>
                <w:rFonts w:asciiTheme="minorHAnsi" w:hAnsiTheme="minorHAnsi" w:cstheme="minorHAnsi"/>
              </w:rPr>
            </w:pPr>
          </w:p>
        </w:tc>
        <w:tc>
          <w:tcPr>
            <w:tcW w:w="1746" w:type="dxa"/>
            <w:vAlign w:val="center"/>
          </w:tcPr>
          <w:p w:rsidR="00E773C8" w:rsidRPr="00484249" w:rsidRDefault="00E773C8" w:rsidP="00C721FE">
            <w:pPr>
              <w:pStyle w:val="PGEBody1"/>
              <w:rPr>
                <w:rFonts w:asciiTheme="minorHAnsi" w:hAnsiTheme="minorHAnsi" w:cstheme="minorHAnsi"/>
              </w:rPr>
            </w:pPr>
          </w:p>
        </w:tc>
      </w:tr>
      <w:tr w:rsidR="00E773C8" w:rsidRPr="00484249" w:rsidTr="00284C7D">
        <w:trPr>
          <w:trHeight w:val="530"/>
        </w:trPr>
        <w:tc>
          <w:tcPr>
            <w:tcW w:w="73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E773C8" w:rsidRPr="00484249" w:rsidRDefault="00B105B4" w:rsidP="00C721FE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3</w:t>
            </w:r>
          </w:p>
        </w:tc>
        <w:tc>
          <w:tcPr>
            <w:tcW w:w="347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E773C8" w:rsidRPr="00484249" w:rsidRDefault="008A5153" w:rsidP="00C721FE">
            <w:pPr>
              <w:jc w:val="both"/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Run 4-WayJunction tool</w:t>
            </w:r>
          </w:p>
        </w:tc>
        <w:tc>
          <w:tcPr>
            <w:tcW w:w="810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8A5153" w:rsidRDefault="008A5153" w:rsidP="00B105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t xml:space="preserve">Step 1: Set configuration values -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CONN_SDE_FILE,SESSION_NAME, LOGPATH, JUNCTION_LIST_CSV_PATH, TIE_FIELDS_LIST_CSV_PATH</w:t>
            </w:r>
          </w:p>
          <w:p w:rsidR="00284C7D" w:rsidRPr="00B105B4" w:rsidRDefault="00284C7D" w:rsidP="00B105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:rsidR="00E773C8" w:rsidRDefault="008A5153" w:rsidP="008A5153">
            <w:pPr>
              <w:pStyle w:val="PGEBody2"/>
              <w:numPr>
                <w:ilvl w:val="0"/>
                <w:numId w:val="0"/>
              </w:numPr>
            </w:pPr>
            <w:r>
              <w:t>Step 2: Run the tool.</w:t>
            </w:r>
          </w:p>
          <w:p w:rsidR="00284C7D" w:rsidRPr="00915739" w:rsidRDefault="00284C7D" w:rsidP="008A5153">
            <w:pPr>
              <w:pStyle w:val="PGEBody2"/>
              <w:numPr>
                <w:ilvl w:val="0"/>
                <w:numId w:val="0"/>
              </w:numPr>
            </w:pPr>
            <w:r>
              <w:t xml:space="preserve">Step 3: Using the version changes tool, identify the changes </w:t>
            </w:r>
            <w:proofErr w:type="spellStart"/>
            <w:r>
              <w:t>ie</w:t>
            </w:r>
            <w:proofErr w:type="spellEnd"/>
            <w:r>
              <w:t xml:space="preserve"> the junctions which were deleted and the new tie features which got created.</w:t>
            </w:r>
          </w:p>
        </w:tc>
        <w:tc>
          <w:tcPr>
            <w:tcW w:w="1746" w:type="dxa"/>
            <w:tcBorders>
              <w:bottom w:val="single" w:sz="4" w:space="0" w:color="auto"/>
            </w:tcBorders>
            <w:vAlign w:val="center"/>
          </w:tcPr>
          <w:p w:rsidR="00E773C8" w:rsidRPr="00484249" w:rsidRDefault="00E773C8" w:rsidP="00C721FE">
            <w:pPr>
              <w:pStyle w:val="PGEBody1"/>
              <w:rPr>
                <w:rFonts w:asciiTheme="minorHAnsi" w:hAnsiTheme="minorHAnsi" w:cstheme="minorHAnsi"/>
              </w:rPr>
            </w:pPr>
          </w:p>
        </w:tc>
      </w:tr>
      <w:tr w:rsidR="00E773C8" w:rsidRPr="00484249" w:rsidTr="00B105B4">
        <w:trPr>
          <w:trHeight w:val="1427"/>
        </w:trPr>
        <w:tc>
          <w:tcPr>
            <w:tcW w:w="73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E773C8" w:rsidRPr="00484249" w:rsidRDefault="00B105B4" w:rsidP="00C721FE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4</w:t>
            </w:r>
          </w:p>
        </w:tc>
        <w:tc>
          <w:tcPr>
            <w:tcW w:w="347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E773C8" w:rsidRDefault="008A5153" w:rsidP="008A5153">
            <w:pPr>
              <w:jc w:val="both"/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 xml:space="preserve">Search for the junction feature which existed before should have been replaced with a Tie feature. </w:t>
            </w:r>
          </w:p>
          <w:p w:rsidR="008A5153" w:rsidRPr="00484249" w:rsidRDefault="008A5153" w:rsidP="008A5153">
            <w:pPr>
              <w:jc w:val="both"/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Validate the attribute values in the Tie feature</w:t>
            </w:r>
          </w:p>
        </w:tc>
        <w:tc>
          <w:tcPr>
            <w:tcW w:w="810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8A5153" w:rsidRDefault="008A5153" w:rsidP="008A5153">
            <w:pPr>
              <w:pStyle w:val="PGEBody2"/>
              <w:numPr>
                <w:ilvl w:val="0"/>
                <w:numId w:val="0"/>
              </w:numPr>
            </w:pPr>
            <w:r>
              <w:t>Step 1: Search for the Junction feature. It should have been deleted.</w:t>
            </w:r>
          </w:p>
          <w:p w:rsidR="00B11F8D" w:rsidRDefault="00B11F8D" w:rsidP="008A5153">
            <w:pPr>
              <w:pStyle w:val="PGEBody2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 wp14:anchorId="58DB3C5B" wp14:editId="6DA7454C">
                  <wp:extent cx="5943600" cy="44577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5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A5153" w:rsidRDefault="008A5153" w:rsidP="008A5153">
            <w:pPr>
              <w:pStyle w:val="PGEBody2"/>
              <w:numPr>
                <w:ilvl w:val="0"/>
                <w:numId w:val="0"/>
              </w:numPr>
            </w:pPr>
            <w:r>
              <w:t>Step 2: Search for the Tie GLOBALID. Zoom in to the feature and validate attribute values</w:t>
            </w:r>
          </w:p>
          <w:p w:rsidR="008A5153" w:rsidRDefault="00B11F8D" w:rsidP="008A5153">
            <w:pPr>
              <w:pStyle w:val="PGEBody2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 wp14:anchorId="451A776F" wp14:editId="2364BCDC">
                  <wp:extent cx="5943600" cy="44577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5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E1E8F" w:rsidRDefault="00CE1E8F" w:rsidP="0013582D">
            <w:pPr>
              <w:pStyle w:val="PGEBody2"/>
              <w:numPr>
                <w:ilvl w:val="0"/>
                <w:numId w:val="0"/>
              </w:numPr>
              <w:spacing w:after="0"/>
              <w:ind w:left="576"/>
            </w:pPr>
          </w:p>
          <w:p w:rsidR="00B11F8D" w:rsidRDefault="00B11F8D" w:rsidP="0013582D">
            <w:pPr>
              <w:pStyle w:val="PGEBody2"/>
              <w:numPr>
                <w:ilvl w:val="0"/>
                <w:numId w:val="0"/>
              </w:numPr>
              <w:spacing w:after="0"/>
              <w:ind w:left="576"/>
            </w:pPr>
            <w:r>
              <w:rPr>
                <w:noProof/>
              </w:rPr>
              <w:drawing>
                <wp:inline distT="0" distB="0" distL="0" distR="0" wp14:anchorId="6AAE0E19" wp14:editId="325FCE8B">
                  <wp:extent cx="5943600" cy="44577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5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1F8D" w:rsidRDefault="00B11F8D" w:rsidP="0013582D">
            <w:pPr>
              <w:pStyle w:val="PGEBody2"/>
              <w:numPr>
                <w:ilvl w:val="0"/>
                <w:numId w:val="0"/>
              </w:numPr>
              <w:spacing w:after="0"/>
              <w:ind w:left="576"/>
            </w:pPr>
          </w:p>
          <w:p w:rsidR="00B11F8D" w:rsidRPr="00CE1E8F" w:rsidRDefault="00B11F8D" w:rsidP="0013582D">
            <w:pPr>
              <w:pStyle w:val="PGEBody2"/>
              <w:numPr>
                <w:ilvl w:val="0"/>
                <w:numId w:val="0"/>
              </w:numPr>
              <w:spacing w:after="0"/>
              <w:ind w:left="576"/>
            </w:pPr>
          </w:p>
        </w:tc>
        <w:tc>
          <w:tcPr>
            <w:tcW w:w="1746" w:type="dxa"/>
            <w:tcBorders>
              <w:bottom w:val="single" w:sz="4" w:space="0" w:color="auto"/>
            </w:tcBorders>
            <w:vAlign w:val="center"/>
          </w:tcPr>
          <w:p w:rsidR="00E773C8" w:rsidRPr="00484249" w:rsidRDefault="00E773C8" w:rsidP="00C721FE">
            <w:pPr>
              <w:pStyle w:val="PGEBody1"/>
              <w:rPr>
                <w:rFonts w:asciiTheme="minorHAnsi" w:hAnsiTheme="minorHAnsi" w:cstheme="minorHAnsi"/>
              </w:rPr>
            </w:pPr>
          </w:p>
        </w:tc>
      </w:tr>
      <w:tr w:rsidR="00E773C8" w:rsidRPr="00484249" w:rsidTr="00C721FE">
        <w:tc>
          <w:tcPr>
            <w:tcW w:w="738" w:type="dxa"/>
            <w:shd w:val="clear" w:color="auto" w:fill="auto"/>
            <w:vAlign w:val="center"/>
          </w:tcPr>
          <w:p w:rsidR="00E773C8" w:rsidRPr="00484249" w:rsidRDefault="00B105B4" w:rsidP="00C721FE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5</w:t>
            </w:r>
          </w:p>
        </w:tc>
        <w:tc>
          <w:tcPr>
            <w:tcW w:w="3474" w:type="dxa"/>
            <w:shd w:val="clear" w:color="auto" w:fill="auto"/>
            <w:vAlign w:val="center"/>
          </w:tcPr>
          <w:p w:rsidR="00E773C8" w:rsidRPr="00484249" w:rsidRDefault="008A5153" w:rsidP="00C721FE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 xml:space="preserve">Execute trace on the Tie feature </w:t>
            </w:r>
          </w:p>
        </w:tc>
        <w:tc>
          <w:tcPr>
            <w:tcW w:w="8100" w:type="dxa"/>
            <w:shd w:val="clear" w:color="auto" w:fill="auto"/>
            <w:vAlign w:val="center"/>
          </w:tcPr>
          <w:p w:rsidR="008A5153" w:rsidRDefault="008A5153" w:rsidP="008A5153">
            <w:pPr>
              <w:pStyle w:val="PGEBody2"/>
              <w:numPr>
                <w:ilvl w:val="0"/>
                <w:numId w:val="0"/>
              </w:numPr>
            </w:pPr>
            <w:r>
              <w:t>Step 1: Run PGE upstream trace</w:t>
            </w:r>
          </w:p>
          <w:p w:rsidR="008A5153" w:rsidRDefault="008A5153" w:rsidP="008A5153">
            <w:pPr>
              <w:pStyle w:val="PGEBody2"/>
              <w:numPr>
                <w:ilvl w:val="0"/>
                <w:numId w:val="0"/>
              </w:numPr>
            </w:pPr>
            <w:r>
              <w:t>Step 2: Trace results</w:t>
            </w:r>
          </w:p>
          <w:p w:rsidR="008A5153" w:rsidRDefault="00B11F8D" w:rsidP="008A5153">
            <w:pPr>
              <w:pStyle w:val="PGEBody2"/>
              <w:numPr>
                <w:ilvl w:val="0"/>
                <w:numId w:val="0"/>
              </w:numPr>
            </w:pPr>
            <w:r>
              <w:rPr>
                <w:noProof/>
              </w:rPr>
              <w:drawing>
                <wp:inline distT="0" distB="0" distL="0" distR="0" wp14:anchorId="20836ED5" wp14:editId="6D3FAE07">
                  <wp:extent cx="5943600" cy="44577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5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A5153" w:rsidRPr="000175ED" w:rsidRDefault="008A5153" w:rsidP="008A5153">
            <w:pPr>
              <w:pStyle w:val="PGEBody2"/>
              <w:numPr>
                <w:ilvl w:val="0"/>
                <w:numId w:val="0"/>
              </w:numPr>
            </w:pPr>
          </w:p>
          <w:p w:rsidR="00E773C8" w:rsidRPr="00484249" w:rsidRDefault="00B11F8D" w:rsidP="00C721FE">
            <w:pPr>
              <w:pStyle w:val="PGEBody1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drawing>
                <wp:inline distT="0" distB="0" distL="0" distR="0" wp14:anchorId="3F043BC7" wp14:editId="2076173D">
                  <wp:extent cx="5943600" cy="44577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5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6" w:type="dxa"/>
            <w:vAlign w:val="center"/>
          </w:tcPr>
          <w:p w:rsidR="00E773C8" w:rsidRPr="00484249" w:rsidRDefault="00E773C8" w:rsidP="00C721FE">
            <w:pPr>
              <w:pStyle w:val="PGEBody1"/>
              <w:rPr>
                <w:rFonts w:asciiTheme="minorHAnsi" w:hAnsiTheme="minorHAnsi" w:cstheme="minorHAnsi"/>
              </w:rPr>
            </w:pPr>
          </w:p>
        </w:tc>
      </w:tr>
      <w:tr w:rsidR="002435B6" w:rsidRPr="00484249" w:rsidTr="00C721FE">
        <w:tc>
          <w:tcPr>
            <w:tcW w:w="738" w:type="dxa"/>
            <w:shd w:val="clear" w:color="auto" w:fill="auto"/>
            <w:vAlign w:val="center"/>
          </w:tcPr>
          <w:p w:rsidR="002435B6" w:rsidRDefault="00A27297" w:rsidP="00C721FE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6</w:t>
            </w:r>
          </w:p>
        </w:tc>
        <w:tc>
          <w:tcPr>
            <w:tcW w:w="3474" w:type="dxa"/>
            <w:shd w:val="clear" w:color="auto" w:fill="auto"/>
            <w:vAlign w:val="center"/>
          </w:tcPr>
          <w:p w:rsidR="002435B6" w:rsidRDefault="002435B6" w:rsidP="00C721FE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Post Session</w:t>
            </w:r>
            <w:r w:rsidR="00A44361">
              <w:rPr>
                <w:rFonts w:asciiTheme="minorHAnsi" w:hAnsiTheme="minorHAnsi" w:cstheme="minorHAnsi"/>
                <w:color w:val="000000"/>
                <w:szCs w:val="22"/>
              </w:rPr>
              <w:t xml:space="preserve"> In </w:t>
            </w:r>
            <w:proofErr w:type="spellStart"/>
            <w:r w:rsidR="00A44361">
              <w:rPr>
                <w:rFonts w:asciiTheme="minorHAnsi" w:hAnsiTheme="minorHAnsi" w:cstheme="minorHAnsi"/>
                <w:color w:val="000000"/>
                <w:szCs w:val="22"/>
              </w:rPr>
              <w:t>ArcFM</w:t>
            </w:r>
            <w:proofErr w:type="spellEnd"/>
          </w:p>
        </w:tc>
        <w:tc>
          <w:tcPr>
            <w:tcW w:w="8100" w:type="dxa"/>
            <w:shd w:val="clear" w:color="auto" w:fill="auto"/>
            <w:vAlign w:val="center"/>
          </w:tcPr>
          <w:p w:rsidR="00A44361" w:rsidRDefault="00A44361" w:rsidP="00A44361">
            <w:pPr>
              <w:rPr>
                <w:rFonts w:ascii="Calibri" w:hAnsi="Calibri"/>
                <w:color w:val="000000"/>
                <w:szCs w:val="22"/>
              </w:rPr>
            </w:pPr>
            <w:r>
              <w:rPr>
                <w:rFonts w:ascii="Calibri" w:hAnsi="Calibri"/>
                <w:color w:val="000000"/>
                <w:szCs w:val="22"/>
              </w:rPr>
              <w:t>Step 1: Click on save session</w:t>
            </w:r>
            <w:r>
              <w:rPr>
                <w:rFonts w:ascii="Calibri" w:hAnsi="Calibri"/>
                <w:color w:val="000000"/>
                <w:szCs w:val="22"/>
              </w:rPr>
              <w:br/>
              <w:t>Step 2 :Click on Submit Session and submit to your self</w:t>
            </w:r>
          </w:p>
          <w:p w:rsidR="00A44361" w:rsidRDefault="00A44361" w:rsidP="00A44361">
            <w:pPr>
              <w:rPr>
                <w:rFonts w:ascii="Calibri" w:hAnsi="Calibri"/>
                <w:color w:val="000000"/>
                <w:szCs w:val="22"/>
              </w:rPr>
            </w:pPr>
            <w:r>
              <w:rPr>
                <w:rFonts w:ascii="Calibri" w:hAnsi="Calibri"/>
                <w:color w:val="000000"/>
                <w:szCs w:val="22"/>
              </w:rPr>
              <w:br/>
              <w:t>Step 3 :Click On post Session</w:t>
            </w:r>
          </w:p>
          <w:p w:rsidR="00A44361" w:rsidRDefault="00A44361" w:rsidP="00A44361">
            <w:pPr>
              <w:rPr>
                <w:rFonts w:ascii="Calibri" w:hAnsi="Calibri"/>
                <w:color w:val="000000"/>
                <w:szCs w:val="22"/>
              </w:rPr>
            </w:pPr>
            <w:r>
              <w:rPr>
                <w:rFonts w:ascii="Calibri" w:hAnsi="Calibri"/>
                <w:color w:val="000000"/>
                <w:szCs w:val="22"/>
              </w:rPr>
              <w:br/>
              <w:t>Step  4: Ensure Session is in Queue for posting</w:t>
            </w:r>
          </w:p>
          <w:p w:rsidR="00A44361" w:rsidRDefault="00A44361" w:rsidP="00A44361">
            <w:pPr>
              <w:rPr>
                <w:rFonts w:ascii="Calibri" w:hAnsi="Calibri"/>
                <w:color w:val="000000"/>
                <w:szCs w:val="22"/>
              </w:rPr>
            </w:pPr>
            <w:r>
              <w:rPr>
                <w:rFonts w:ascii="Calibri" w:hAnsi="Calibri"/>
                <w:color w:val="000000"/>
                <w:szCs w:val="22"/>
              </w:rPr>
              <w:br/>
              <w:t>Step  5 : Ensure Session posted and can see changes  in Arc map</w:t>
            </w:r>
          </w:p>
          <w:p w:rsidR="002435B6" w:rsidRPr="00484249" w:rsidRDefault="002435B6" w:rsidP="003B437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746" w:type="dxa"/>
            <w:shd w:val="clear" w:color="auto" w:fill="auto"/>
            <w:vAlign w:val="center"/>
          </w:tcPr>
          <w:p w:rsidR="002435B6" w:rsidRPr="00484249" w:rsidRDefault="002435B6" w:rsidP="00C721FE">
            <w:pPr>
              <w:rPr>
                <w:rFonts w:asciiTheme="minorHAnsi" w:hAnsiTheme="minorHAnsi" w:cstheme="minorHAnsi"/>
                <w:b/>
                <w:color w:val="000000"/>
                <w:sz w:val="28"/>
                <w:szCs w:val="28"/>
              </w:rPr>
            </w:pPr>
          </w:p>
        </w:tc>
      </w:tr>
      <w:tr w:rsidR="00A44361" w:rsidRPr="00484249" w:rsidTr="00AB17DB">
        <w:tc>
          <w:tcPr>
            <w:tcW w:w="738" w:type="dxa"/>
            <w:shd w:val="clear" w:color="auto" w:fill="FFFFFF" w:themeFill="background1"/>
            <w:vAlign w:val="center"/>
          </w:tcPr>
          <w:p w:rsidR="00A44361" w:rsidRDefault="00A27297" w:rsidP="00C721FE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7</w:t>
            </w:r>
          </w:p>
        </w:tc>
        <w:tc>
          <w:tcPr>
            <w:tcW w:w="3474" w:type="dxa"/>
            <w:shd w:val="clear" w:color="auto" w:fill="FFFFFF" w:themeFill="background1"/>
            <w:vAlign w:val="center"/>
          </w:tcPr>
          <w:p w:rsidR="00A44361" w:rsidRDefault="008F5B67" w:rsidP="00C721FE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proofErr w:type="spellStart"/>
            <w:r>
              <w:rPr>
                <w:rFonts w:asciiTheme="minorHAnsi" w:hAnsiTheme="minorHAnsi" w:cstheme="minorHAnsi"/>
                <w:color w:val="000000"/>
                <w:szCs w:val="22"/>
              </w:rPr>
              <w:t>Symbology</w:t>
            </w:r>
            <w:proofErr w:type="spellEnd"/>
            <w:r>
              <w:rPr>
                <w:rFonts w:asciiTheme="minorHAnsi" w:hAnsiTheme="minorHAnsi" w:cstheme="minorHAnsi"/>
                <w:color w:val="000000"/>
                <w:szCs w:val="22"/>
              </w:rPr>
              <w:t xml:space="preserve"> Testing</w:t>
            </w:r>
          </w:p>
        </w:tc>
        <w:tc>
          <w:tcPr>
            <w:tcW w:w="8100" w:type="dxa"/>
            <w:shd w:val="clear" w:color="auto" w:fill="FFFFFF" w:themeFill="background1"/>
            <w:vAlign w:val="center"/>
          </w:tcPr>
          <w:p w:rsidR="00D90BE0" w:rsidRDefault="008F5B67" w:rsidP="008F5B67">
            <w:pPr>
              <w:rPr>
                <w:rFonts w:ascii="Calibri" w:hAnsi="Calibri"/>
                <w:color w:val="000000"/>
                <w:szCs w:val="22"/>
              </w:rPr>
            </w:pPr>
            <w:r>
              <w:rPr>
                <w:rFonts w:ascii="Calibri" w:hAnsi="Calibri"/>
                <w:color w:val="000000"/>
                <w:szCs w:val="22"/>
              </w:rPr>
              <w:t>Step 1 :Zoom to Area</w:t>
            </w:r>
          </w:p>
          <w:p w:rsidR="008F5B67" w:rsidRDefault="008F5B67" w:rsidP="008F5B67">
            <w:pPr>
              <w:rPr>
                <w:rFonts w:ascii="Calibri" w:hAnsi="Calibri"/>
                <w:color w:val="000000"/>
                <w:szCs w:val="22"/>
              </w:rPr>
            </w:pPr>
            <w:r>
              <w:rPr>
                <w:rFonts w:ascii="Calibri" w:hAnsi="Calibri"/>
                <w:color w:val="000000"/>
                <w:szCs w:val="22"/>
              </w:rPr>
              <w:br/>
              <w:t xml:space="preserve">Step 2: Ensure </w:t>
            </w:r>
            <w:proofErr w:type="spellStart"/>
            <w:r>
              <w:rPr>
                <w:rFonts w:ascii="Calibri" w:hAnsi="Calibri"/>
                <w:color w:val="000000"/>
                <w:szCs w:val="22"/>
              </w:rPr>
              <w:t>Symbology</w:t>
            </w:r>
            <w:proofErr w:type="spellEnd"/>
            <w:r>
              <w:rPr>
                <w:rFonts w:ascii="Calibri" w:hAnsi="Calibri"/>
                <w:color w:val="000000"/>
                <w:szCs w:val="22"/>
              </w:rPr>
              <w:t xml:space="preserve"> and Font appe</w:t>
            </w:r>
            <w:r w:rsidR="00B105B4">
              <w:rPr>
                <w:rFonts w:ascii="Calibri" w:hAnsi="Calibri"/>
                <w:color w:val="000000"/>
                <w:szCs w:val="22"/>
              </w:rPr>
              <w:t>a</w:t>
            </w:r>
            <w:r>
              <w:rPr>
                <w:rFonts w:ascii="Calibri" w:hAnsi="Calibri"/>
                <w:color w:val="000000"/>
                <w:szCs w:val="22"/>
              </w:rPr>
              <w:t xml:space="preserve">rs ,Land </w:t>
            </w:r>
            <w:proofErr w:type="spellStart"/>
            <w:r>
              <w:rPr>
                <w:rFonts w:ascii="Calibri" w:hAnsi="Calibri"/>
                <w:color w:val="000000"/>
                <w:szCs w:val="22"/>
              </w:rPr>
              <w:t>base,Substations</w:t>
            </w:r>
            <w:proofErr w:type="spellEnd"/>
            <w:r>
              <w:rPr>
                <w:rFonts w:ascii="Calibri" w:hAnsi="Calibri"/>
                <w:color w:val="000000"/>
                <w:szCs w:val="22"/>
              </w:rPr>
              <w:t xml:space="preserve"> with names are </w:t>
            </w:r>
            <w:r w:rsidR="00B105B4">
              <w:rPr>
                <w:rFonts w:ascii="Calibri" w:hAnsi="Calibri"/>
                <w:color w:val="000000"/>
                <w:szCs w:val="22"/>
              </w:rPr>
              <w:t>available</w:t>
            </w:r>
            <w:r>
              <w:rPr>
                <w:rFonts w:ascii="Calibri" w:hAnsi="Calibri"/>
                <w:color w:val="000000"/>
                <w:szCs w:val="22"/>
              </w:rPr>
              <w:t xml:space="preserve"> </w:t>
            </w:r>
            <w:r>
              <w:rPr>
                <w:rFonts w:ascii="Calibri" w:hAnsi="Calibri"/>
                <w:color w:val="000000"/>
                <w:szCs w:val="22"/>
              </w:rPr>
              <w:br/>
            </w:r>
          </w:p>
          <w:p w:rsidR="00A44361" w:rsidRDefault="00A44361" w:rsidP="00A44361">
            <w:pPr>
              <w:rPr>
                <w:rFonts w:ascii="Calibri" w:hAnsi="Calibri"/>
                <w:color w:val="000000"/>
                <w:szCs w:val="22"/>
              </w:rPr>
            </w:pPr>
          </w:p>
        </w:tc>
        <w:tc>
          <w:tcPr>
            <w:tcW w:w="1746" w:type="dxa"/>
            <w:shd w:val="clear" w:color="auto" w:fill="FFFFFF" w:themeFill="background1"/>
            <w:vAlign w:val="center"/>
          </w:tcPr>
          <w:p w:rsidR="00A44361" w:rsidRPr="00484249" w:rsidRDefault="00A44361" w:rsidP="00C721FE">
            <w:pPr>
              <w:rPr>
                <w:rFonts w:asciiTheme="minorHAnsi" w:hAnsiTheme="minorHAnsi" w:cstheme="minorHAnsi"/>
                <w:b/>
                <w:color w:val="000000"/>
                <w:sz w:val="28"/>
                <w:szCs w:val="28"/>
              </w:rPr>
            </w:pPr>
          </w:p>
        </w:tc>
      </w:tr>
      <w:tr w:rsidR="00A44361" w:rsidRPr="00484249" w:rsidTr="00AB17DB">
        <w:tc>
          <w:tcPr>
            <w:tcW w:w="738" w:type="dxa"/>
            <w:shd w:val="clear" w:color="auto" w:fill="FFFFFF" w:themeFill="background1"/>
            <w:vAlign w:val="center"/>
          </w:tcPr>
          <w:p w:rsidR="00A44361" w:rsidRDefault="00A27297" w:rsidP="00C721FE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8</w:t>
            </w:r>
          </w:p>
        </w:tc>
        <w:tc>
          <w:tcPr>
            <w:tcW w:w="3474" w:type="dxa"/>
            <w:shd w:val="clear" w:color="auto" w:fill="FFFFFF" w:themeFill="background1"/>
            <w:vAlign w:val="center"/>
          </w:tcPr>
          <w:p w:rsidR="00A44361" w:rsidRDefault="00A44361" w:rsidP="00C721FE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 xml:space="preserve">Interface Testing </w:t>
            </w:r>
          </w:p>
        </w:tc>
        <w:tc>
          <w:tcPr>
            <w:tcW w:w="8100" w:type="dxa"/>
            <w:shd w:val="clear" w:color="auto" w:fill="FFFFFF" w:themeFill="background1"/>
            <w:vAlign w:val="center"/>
          </w:tcPr>
          <w:p w:rsidR="00A44361" w:rsidRDefault="00AA44B2" w:rsidP="00A44361">
            <w:pPr>
              <w:rPr>
                <w:rFonts w:ascii="Calibri" w:hAnsi="Calibri"/>
                <w:color w:val="000000"/>
                <w:szCs w:val="22"/>
              </w:rPr>
            </w:pPr>
            <w:r>
              <w:rPr>
                <w:rFonts w:ascii="Calibri" w:hAnsi="Calibri"/>
                <w:color w:val="000000"/>
                <w:szCs w:val="22"/>
              </w:rPr>
              <w:t>ED50</w:t>
            </w:r>
            <w:proofErr w:type="gramStart"/>
            <w:r>
              <w:rPr>
                <w:rFonts w:ascii="Calibri" w:hAnsi="Calibri"/>
                <w:color w:val="000000"/>
                <w:szCs w:val="22"/>
              </w:rPr>
              <w:t>,ED06,ED07</w:t>
            </w:r>
            <w:r w:rsidR="008F5B67">
              <w:rPr>
                <w:rFonts w:ascii="Calibri" w:hAnsi="Calibri"/>
                <w:color w:val="000000"/>
                <w:szCs w:val="22"/>
              </w:rPr>
              <w:t>,GDBM</w:t>
            </w:r>
            <w:proofErr w:type="gramEnd"/>
            <w:r w:rsidR="00915739">
              <w:rPr>
                <w:rFonts w:ascii="Calibri" w:hAnsi="Calibri"/>
                <w:color w:val="000000"/>
                <w:szCs w:val="22"/>
              </w:rPr>
              <w:t>, Map Production</w:t>
            </w:r>
            <w:r w:rsidR="00FB0E5F">
              <w:rPr>
                <w:rFonts w:ascii="Calibri" w:hAnsi="Calibri"/>
                <w:color w:val="000000"/>
                <w:szCs w:val="22"/>
              </w:rPr>
              <w:t xml:space="preserve"> .  Test cases are mentioning in attached excel.</w:t>
            </w:r>
            <w:r w:rsidR="00FB0E5F">
              <w:rPr>
                <w:rFonts w:ascii="Calibri" w:hAnsi="Calibri"/>
                <w:color w:val="000000"/>
                <w:szCs w:val="22"/>
              </w:rPr>
              <w:object w:dxaOrig="1531" w:dyaOrig="100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.5pt;height:50.25pt" o:ole="">
                  <v:imagedata r:id="rId23" o:title=""/>
                </v:shape>
                <o:OLEObject Type="Embed" ProgID="Excel.Sheet.12" ShapeID="_x0000_i1025" DrawAspect="Icon" ObjectID="_1539050169" r:id="rId24"/>
              </w:object>
            </w:r>
          </w:p>
        </w:tc>
        <w:tc>
          <w:tcPr>
            <w:tcW w:w="1746" w:type="dxa"/>
            <w:shd w:val="clear" w:color="auto" w:fill="FFFFFF" w:themeFill="background1"/>
            <w:vAlign w:val="center"/>
          </w:tcPr>
          <w:p w:rsidR="00A44361" w:rsidRPr="00484249" w:rsidRDefault="00A44361" w:rsidP="00C721FE">
            <w:pPr>
              <w:rPr>
                <w:rFonts w:asciiTheme="minorHAnsi" w:hAnsiTheme="minorHAnsi" w:cstheme="minorHAnsi"/>
                <w:b/>
                <w:color w:val="000000"/>
                <w:sz w:val="28"/>
                <w:szCs w:val="28"/>
              </w:rPr>
            </w:pPr>
          </w:p>
        </w:tc>
      </w:tr>
      <w:tr w:rsidR="00C41AE5" w:rsidRPr="00484249" w:rsidTr="00C721FE">
        <w:tc>
          <w:tcPr>
            <w:tcW w:w="738" w:type="dxa"/>
            <w:shd w:val="clear" w:color="auto" w:fill="auto"/>
            <w:vAlign w:val="center"/>
          </w:tcPr>
          <w:p w:rsidR="00C41AE5" w:rsidRDefault="00C41AE5" w:rsidP="00C721FE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</w:p>
        </w:tc>
        <w:tc>
          <w:tcPr>
            <w:tcW w:w="3474" w:type="dxa"/>
            <w:shd w:val="clear" w:color="auto" w:fill="auto"/>
            <w:vAlign w:val="center"/>
          </w:tcPr>
          <w:p w:rsidR="00C41AE5" w:rsidRDefault="00C41AE5" w:rsidP="00C721FE">
            <w:pPr>
              <w:rPr>
                <w:rFonts w:asciiTheme="minorHAnsi" w:hAnsiTheme="minorHAnsi" w:cstheme="minorHAnsi"/>
                <w:color w:val="000000"/>
                <w:szCs w:val="22"/>
              </w:rPr>
            </w:pPr>
            <w:bookmarkStart w:id="14" w:name="_GoBack"/>
            <w:bookmarkEnd w:id="14"/>
          </w:p>
        </w:tc>
        <w:tc>
          <w:tcPr>
            <w:tcW w:w="8100" w:type="dxa"/>
            <w:shd w:val="clear" w:color="auto" w:fill="auto"/>
            <w:vAlign w:val="center"/>
          </w:tcPr>
          <w:p w:rsidR="00C41AE5" w:rsidRDefault="00C41AE5" w:rsidP="00A44361">
            <w:pPr>
              <w:rPr>
                <w:rFonts w:ascii="Calibri" w:hAnsi="Calibri"/>
                <w:color w:val="000000"/>
                <w:szCs w:val="22"/>
              </w:rPr>
            </w:pPr>
          </w:p>
        </w:tc>
        <w:tc>
          <w:tcPr>
            <w:tcW w:w="1746" w:type="dxa"/>
            <w:shd w:val="clear" w:color="auto" w:fill="auto"/>
            <w:vAlign w:val="center"/>
          </w:tcPr>
          <w:p w:rsidR="00C41AE5" w:rsidRPr="00484249" w:rsidRDefault="00C41AE5" w:rsidP="00C721FE">
            <w:pPr>
              <w:rPr>
                <w:rFonts w:asciiTheme="minorHAnsi" w:hAnsiTheme="minorHAnsi" w:cstheme="minorHAnsi"/>
                <w:b/>
                <w:color w:val="000000"/>
                <w:sz w:val="28"/>
                <w:szCs w:val="28"/>
              </w:rPr>
            </w:pPr>
          </w:p>
        </w:tc>
      </w:tr>
    </w:tbl>
    <w:p w:rsidR="00E773C8" w:rsidRPr="00484249" w:rsidRDefault="00E773C8" w:rsidP="00E773C8">
      <w:pPr>
        <w:pStyle w:val="PGEBody1"/>
        <w:rPr>
          <w:rFonts w:asciiTheme="minorHAnsi" w:hAnsiTheme="minorHAnsi" w:cstheme="minorHAnsi"/>
        </w:rPr>
      </w:pPr>
    </w:p>
    <w:p w:rsidR="00E773C8" w:rsidRPr="00484249" w:rsidRDefault="00E773C8" w:rsidP="00E773C8">
      <w:pPr>
        <w:pStyle w:val="PGEBody1"/>
        <w:rPr>
          <w:rFonts w:asciiTheme="minorHAnsi" w:hAnsiTheme="minorHAnsi" w:cstheme="minorHAnsi"/>
        </w:rPr>
      </w:pPr>
    </w:p>
    <w:p w:rsidR="008C415E" w:rsidRPr="00E773C8" w:rsidRDefault="008C415E" w:rsidP="00E773C8"/>
    <w:sectPr w:rsidR="008C415E" w:rsidRPr="00E773C8" w:rsidSect="00A41101">
      <w:headerReference w:type="default" r:id="rId25"/>
      <w:footerReference w:type="default" r:id="rId26"/>
      <w:pgSz w:w="15840" w:h="12240" w:orient="landscape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A5DCE" w:rsidRDefault="00BA5DCE" w:rsidP="000679CF">
      <w:r>
        <w:separator/>
      </w:r>
    </w:p>
  </w:endnote>
  <w:endnote w:type="continuationSeparator" w:id="0">
    <w:p w:rsidR="00BA5DCE" w:rsidRDefault="00BA5DCE" w:rsidP="000679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Arial Bold">
    <w:panose1 w:val="020B07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73C8" w:rsidRDefault="00E773C8" w:rsidP="00780BAD">
    <w:pPr>
      <w:pStyle w:val="PGEFooter"/>
      <w:tabs>
        <w:tab w:val="center" w:pos="4680"/>
      </w:tabs>
      <w:jc w:val="center"/>
      <w:rPr>
        <w:snapToGrid/>
      </w:rPr>
    </w:pPr>
    <w:r>
      <w:t xml:space="preserve">Page </w:t>
    </w:r>
    <w:r>
      <w:rPr>
        <w:b/>
      </w:rPr>
      <w:fldChar w:fldCharType="begin"/>
    </w:r>
    <w:r>
      <w:rPr>
        <w:b/>
      </w:rPr>
      <w:instrText xml:space="preserve"> PAGE  \* Arabic  \* MERGEFORMAT </w:instrText>
    </w:r>
    <w:r>
      <w:rPr>
        <w:b/>
      </w:rPr>
      <w:fldChar w:fldCharType="separate"/>
    </w:r>
    <w:r w:rsidR="00A27297">
      <w:rPr>
        <w:b/>
        <w:noProof/>
      </w:rPr>
      <w:t>3</w:t>
    </w:r>
    <w:r>
      <w:rPr>
        <w:b/>
      </w:rPr>
      <w:fldChar w:fldCharType="end"/>
    </w:r>
    <w:r>
      <w:t xml:space="preserve"> of </w:t>
    </w:r>
    <w:r>
      <w:rPr>
        <w:b/>
      </w:rPr>
      <w:fldChar w:fldCharType="begin"/>
    </w:r>
    <w:r>
      <w:rPr>
        <w:b/>
      </w:rPr>
      <w:instrText xml:space="preserve"> NUMPAGES  \* Arabic  \* MERGEFORMAT </w:instrText>
    </w:r>
    <w:r>
      <w:rPr>
        <w:b/>
      </w:rPr>
      <w:fldChar w:fldCharType="separate"/>
    </w:r>
    <w:r w:rsidR="00A27297">
      <w:rPr>
        <w:b/>
        <w:noProof/>
      </w:rPr>
      <w:t>13</w:t>
    </w:r>
    <w:r>
      <w:rPr>
        <w:b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33EC" w:rsidRDefault="00362CA5" w:rsidP="00780BAD">
    <w:pPr>
      <w:pStyle w:val="PGEFooter"/>
      <w:tabs>
        <w:tab w:val="center" w:pos="4680"/>
      </w:tabs>
      <w:jc w:val="center"/>
      <w:rPr>
        <w:snapToGrid/>
      </w:rPr>
    </w:pPr>
    <w:r>
      <w:t xml:space="preserve">Page </w:t>
    </w:r>
    <w:r>
      <w:rPr>
        <w:b/>
      </w:rPr>
      <w:fldChar w:fldCharType="begin"/>
    </w:r>
    <w:r>
      <w:rPr>
        <w:b/>
      </w:rPr>
      <w:instrText xml:space="preserve"> PAGE  \* Arabic  \* MERGEFORMAT </w:instrText>
    </w:r>
    <w:r>
      <w:rPr>
        <w:b/>
      </w:rPr>
      <w:fldChar w:fldCharType="separate"/>
    </w:r>
    <w:r w:rsidR="00A27297">
      <w:rPr>
        <w:b/>
        <w:noProof/>
      </w:rPr>
      <w:t>13</w:t>
    </w:r>
    <w:r>
      <w:rPr>
        <w:b/>
      </w:rPr>
      <w:fldChar w:fldCharType="end"/>
    </w:r>
    <w:r>
      <w:t xml:space="preserve"> of </w:t>
    </w:r>
    <w:r>
      <w:rPr>
        <w:b/>
      </w:rPr>
      <w:fldChar w:fldCharType="begin"/>
    </w:r>
    <w:r>
      <w:rPr>
        <w:b/>
      </w:rPr>
      <w:instrText xml:space="preserve"> NUMPAGES  \* Arabic  \* MERGEFORMAT </w:instrText>
    </w:r>
    <w:r>
      <w:rPr>
        <w:b/>
      </w:rPr>
      <w:fldChar w:fldCharType="separate"/>
    </w:r>
    <w:r w:rsidR="00A27297">
      <w:rPr>
        <w:b/>
        <w:noProof/>
      </w:rPr>
      <w:t>13</w:t>
    </w:r>
    <w:r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A5DCE" w:rsidRDefault="00BA5DCE" w:rsidP="000679CF">
      <w:r>
        <w:separator/>
      </w:r>
    </w:p>
  </w:footnote>
  <w:footnote w:type="continuationSeparator" w:id="0">
    <w:p w:rsidR="00BA5DCE" w:rsidRDefault="00BA5DCE" w:rsidP="000679C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73C8" w:rsidRDefault="00E773C8" w:rsidP="00780BAD">
    <w:pPr>
      <w:pStyle w:val="Header"/>
      <w:jc w:val="both"/>
      <w:rPr>
        <w:sz w:val="18"/>
        <w:szCs w:val="18"/>
      </w:rPr>
    </w:pPr>
    <w:r>
      <w:rPr>
        <w:noProof/>
        <w:sz w:val="18"/>
        <w:szCs w:val="18"/>
      </w:rPr>
      <w:drawing>
        <wp:inline distT="0" distB="0" distL="0" distR="0" wp14:anchorId="6B1E5424" wp14:editId="058ECF5C">
          <wp:extent cx="1584960" cy="426720"/>
          <wp:effectExtent l="0" t="0" r="0" b="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4960" cy="4267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 w:rsidRPr="00447E33">
      <w:rPr>
        <w:sz w:val="18"/>
        <w:szCs w:val="18"/>
      </w:rPr>
      <w:t xml:space="preserve">              </w:t>
    </w:r>
    <w:r>
      <w:rPr>
        <w:sz w:val="18"/>
        <w:szCs w:val="18"/>
      </w:rPr>
      <w:t xml:space="preserve">                                                                                 </w:t>
    </w:r>
    <w:proofErr w:type="spellStart"/>
    <w:r w:rsidRPr="008B5AAA">
      <w:rPr>
        <w:sz w:val="18"/>
        <w:szCs w:val="18"/>
      </w:rPr>
      <w:t>ED_TestCaseDocument</w:t>
    </w:r>
    <w:proofErr w:type="spellEnd"/>
    <w:r w:rsidRPr="008B5AAA">
      <w:rPr>
        <w:sz w:val="18"/>
        <w:szCs w:val="18"/>
      </w:rPr>
      <w:t xml:space="preserve"> V1.0</w:t>
    </w:r>
  </w:p>
  <w:p w:rsidR="00E773C8" w:rsidRDefault="00E773C8" w:rsidP="000D398A">
    <w:pPr>
      <w:pStyle w:val="Header"/>
      <w:rPr>
        <w:sz w:val="18"/>
        <w:szCs w:val="18"/>
      </w:rPr>
    </w:pPr>
  </w:p>
  <w:p w:rsidR="00E773C8" w:rsidRDefault="00E773C8" w:rsidP="000D398A">
    <w:pPr>
      <w:pStyle w:val="Header"/>
      <w:rPr>
        <w:sz w:val="18"/>
        <w:szCs w:val="18"/>
      </w:rPr>
    </w:pPr>
  </w:p>
  <w:p w:rsidR="00E773C8" w:rsidRPr="00447E33" w:rsidRDefault="00E773C8" w:rsidP="000D398A">
    <w:pPr>
      <w:pStyle w:val="Header"/>
      <w:rPr>
        <w:sz w:val="18"/>
        <w:szCs w:val="18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D398A" w:rsidRDefault="008B3DB7" w:rsidP="00780BAD">
    <w:pPr>
      <w:pStyle w:val="Header"/>
      <w:jc w:val="both"/>
      <w:rPr>
        <w:sz w:val="18"/>
        <w:szCs w:val="18"/>
      </w:rPr>
    </w:pPr>
    <w:r>
      <w:rPr>
        <w:noProof/>
        <w:sz w:val="18"/>
        <w:szCs w:val="18"/>
      </w:rPr>
      <w:drawing>
        <wp:inline distT="0" distB="0" distL="0" distR="0" wp14:anchorId="23A385A9" wp14:editId="534B5F83">
          <wp:extent cx="1584960" cy="426720"/>
          <wp:effectExtent l="0" t="0" r="0" b="0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4960" cy="4267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 w:rsidR="00447E33" w:rsidRPr="00447E33">
      <w:rPr>
        <w:sz w:val="18"/>
        <w:szCs w:val="18"/>
      </w:rPr>
      <w:t xml:space="preserve">              </w:t>
    </w:r>
    <w:r w:rsidR="00447E33">
      <w:rPr>
        <w:sz w:val="18"/>
        <w:szCs w:val="18"/>
      </w:rPr>
      <w:t xml:space="preserve">                               </w:t>
    </w:r>
    <w:r w:rsidR="00780BAD">
      <w:rPr>
        <w:sz w:val="18"/>
        <w:szCs w:val="18"/>
      </w:rPr>
      <w:t xml:space="preserve">                                                  </w:t>
    </w:r>
    <w:proofErr w:type="spellStart"/>
    <w:r w:rsidR="008B5AAA" w:rsidRPr="008B5AAA">
      <w:rPr>
        <w:sz w:val="18"/>
        <w:szCs w:val="18"/>
      </w:rPr>
      <w:t>ED_TestCaseDocument</w:t>
    </w:r>
    <w:proofErr w:type="spellEnd"/>
    <w:r w:rsidR="008B5AAA" w:rsidRPr="008B5AAA">
      <w:rPr>
        <w:sz w:val="18"/>
        <w:szCs w:val="18"/>
      </w:rPr>
      <w:t xml:space="preserve"> V1.0</w:t>
    </w:r>
  </w:p>
  <w:p w:rsidR="00780BAD" w:rsidRDefault="00780BAD" w:rsidP="000D398A">
    <w:pPr>
      <w:pStyle w:val="Header"/>
      <w:rPr>
        <w:sz w:val="18"/>
        <w:szCs w:val="18"/>
      </w:rPr>
    </w:pPr>
  </w:p>
  <w:p w:rsidR="00780BAD" w:rsidRDefault="00780BAD" w:rsidP="000D398A">
    <w:pPr>
      <w:pStyle w:val="Header"/>
      <w:rPr>
        <w:sz w:val="18"/>
        <w:szCs w:val="18"/>
      </w:rPr>
    </w:pPr>
  </w:p>
  <w:p w:rsidR="00780BAD" w:rsidRPr="00447E33" w:rsidRDefault="00780BAD" w:rsidP="000D398A">
    <w:pPr>
      <w:pStyle w:val="Header"/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F"/>
    <w:multiLevelType w:val="singleLevel"/>
    <w:tmpl w:val="CDEA03BA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FFFFFF88"/>
    <w:multiLevelType w:val="singleLevel"/>
    <w:tmpl w:val="793EABF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>
    <w:nsid w:val="071148D1"/>
    <w:multiLevelType w:val="hybridMultilevel"/>
    <w:tmpl w:val="8FC2AF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F45BBD"/>
    <w:multiLevelType w:val="hybridMultilevel"/>
    <w:tmpl w:val="A6742466"/>
    <w:lvl w:ilvl="0" w:tplc="E40058C4">
      <w:start w:val="1"/>
      <w:numFmt w:val="bullet"/>
      <w:pStyle w:val="Style5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AE100DF"/>
    <w:multiLevelType w:val="multilevel"/>
    <w:tmpl w:val="48B845C4"/>
    <w:lvl w:ilvl="0">
      <w:start w:val="1"/>
      <w:numFmt w:val="decimal"/>
      <w:pStyle w:val="PGEBody2"/>
      <w:lvlText w:val="%1."/>
      <w:lvlJc w:val="left"/>
      <w:pPr>
        <w:tabs>
          <w:tab w:val="num" w:pos="576"/>
        </w:tabs>
        <w:ind w:left="576" w:hanging="576"/>
      </w:pPr>
      <w:rPr>
        <w:rFonts w:ascii="Verdana" w:hAnsi="Verdana" w:hint="default"/>
        <w:b w:val="0"/>
        <w:i w:val="0"/>
        <w:sz w:val="20"/>
      </w:rPr>
    </w:lvl>
    <w:lvl w:ilvl="1">
      <w:start w:val="1"/>
      <w:numFmt w:val="decimal"/>
      <w:lvlText w:val="%2.1"/>
      <w:lvlJc w:val="left"/>
      <w:pPr>
        <w:tabs>
          <w:tab w:val="num" w:pos="1440"/>
        </w:tabs>
        <w:ind w:left="1440" w:hanging="360"/>
      </w:pPr>
      <w:rPr>
        <w:rFonts w:hint="default"/>
        <w:b w:val="0"/>
        <w:i w:val="0"/>
        <w:sz w:val="20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  <w:b w:val="0"/>
        <w:i w:val="0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color w:val="auto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5">
    <w:nsid w:val="0E90622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>
    <w:nsid w:val="0FCF39B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107516B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>
    <w:nsid w:val="125920BC"/>
    <w:multiLevelType w:val="hybridMultilevel"/>
    <w:tmpl w:val="F956D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265546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12C40CA6"/>
    <w:multiLevelType w:val="hybridMultilevel"/>
    <w:tmpl w:val="82707446"/>
    <w:lvl w:ilvl="0" w:tplc="4D7CDEE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56864EE">
      <w:start w:val="1"/>
      <w:numFmt w:val="bullet"/>
      <w:pStyle w:val="PGEBullet2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18675F2F"/>
    <w:multiLevelType w:val="hybridMultilevel"/>
    <w:tmpl w:val="AFB8AF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D5B5D5A"/>
    <w:multiLevelType w:val="multilevel"/>
    <w:tmpl w:val="55D64310"/>
    <w:lvl w:ilvl="0">
      <w:start w:val="1"/>
      <w:numFmt w:val="decimal"/>
      <w:lvlText w:val="%1."/>
      <w:lvlJc w:val="left"/>
      <w:pPr>
        <w:tabs>
          <w:tab w:val="num" w:pos="-3564"/>
        </w:tabs>
        <w:ind w:left="-3564" w:hanging="576"/>
      </w:pPr>
      <w:rPr>
        <w:rFonts w:ascii="Verdana" w:hAnsi="Verdana" w:hint="default"/>
        <w:b/>
        <w:i w:val="0"/>
        <w:sz w:val="28"/>
        <w:szCs w:val="28"/>
      </w:rPr>
    </w:lvl>
    <w:lvl w:ilvl="1">
      <w:start w:val="1"/>
      <w:numFmt w:val="decimal"/>
      <w:lvlText w:val="2.%2"/>
      <w:lvlJc w:val="left"/>
      <w:pPr>
        <w:tabs>
          <w:tab w:val="num" w:pos="-2700"/>
        </w:tabs>
        <w:ind w:left="-2700" w:hanging="360"/>
      </w:pPr>
      <w:rPr>
        <w:rFonts w:hint="default"/>
        <w:b/>
        <w:i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-1980"/>
        </w:tabs>
        <w:ind w:left="-1980" w:hanging="180"/>
      </w:pPr>
      <w:rPr>
        <w:rFonts w:hint="default"/>
        <w:b/>
        <w:i w:val="0"/>
        <w:sz w:val="24"/>
      </w:rPr>
    </w:lvl>
    <w:lvl w:ilvl="3">
      <w:start w:val="1"/>
      <w:numFmt w:val="decimal"/>
      <w:lvlText w:val="%4."/>
      <w:lvlJc w:val="left"/>
      <w:pPr>
        <w:tabs>
          <w:tab w:val="num" w:pos="-1260"/>
        </w:tabs>
        <w:ind w:left="-126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-540"/>
        </w:tabs>
        <w:ind w:left="-540" w:hanging="360"/>
      </w:pPr>
      <w:rPr>
        <w:rFonts w:hint="default"/>
      </w:rPr>
    </w:lvl>
    <w:lvl w:ilvl="5">
      <w:start w:val="1"/>
      <w:numFmt w:val="lowerRoman"/>
      <w:pStyle w:val="Heading6"/>
      <w:lvlText w:val="%6."/>
      <w:lvlJc w:val="right"/>
      <w:pPr>
        <w:tabs>
          <w:tab w:val="num" w:pos="180"/>
        </w:tabs>
        <w:ind w:left="1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620"/>
        </w:tabs>
        <w:ind w:left="16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2340"/>
        </w:tabs>
        <w:ind w:left="2340" w:hanging="180"/>
      </w:pPr>
      <w:rPr>
        <w:rFonts w:hint="default"/>
      </w:rPr>
    </w:lvl>
  </w:abstractNum>
  <w:abstractNum w:abstractNumId="13">
    <w:nsid w:val="22392231"/>
    <w:multiLevelType w:val="multilevel"/>
    <w:tmpl w:val="C9D48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33B4F55"/>
    <w:multiLevelType w:val="multilevel"/>
    <w:tmpl w:val="F9E22008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5">
    <w:nsid w:val="244E0713"/>
    <w:multiLevelType w:val="multilevel"/>
    <w:tmpl w:val="15BE5F46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  <w:rPr>
        <w:rFonts w:ascii="Verdana" w:hAnsi="Verdana" w:hint="default"/>
        <w:b/>
        <w:i w:val="0"/>
        <w:sz w:val="2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720"/>
        </w:tabs>
        <w:ind w:left="720" w:hanging="720"/>
      </w:pPr>
      <w:rPr>
        <w:rFonts w:ascii="Verdana" w:hAnsi="Verdana" w:hint="default"/>
        <w:b w:val="0"/>
        <w:i w:val="0"/>
        <w:color w:val="auto"/>
        <w:sz w:val="20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080"/>
        </w:tabs>
        <w:ind w:left="1080" w:hanging="1080"/>
      </w:pPr>
      <w:rPr>
        <w:rFonts w:ascii="Verdana" w:hAnsi="Verdana" w:hint="default"/>
        <w:b w:val="0"/>
        <w:i w:val="0"/>
        <w:sz w:val="20"/>
      </w:rPr>
    </w:lvl>
    <w:lvl w:ilvl="3">
      <w:start w:val="1"/>
      <w:numFmt w:val="decimal"/>
      <w:pStyle w:val="Heading4"/>
      <w:lvlText w:val="%4"/>
      <w:lvlJc w:val="left"/>
      <w:pPr>
        <w:tabs>
          <w:tab w:val="num" w:pos="1080"/>
        </w:tabs>
        <w:ind w:left="2520" w:hanging="252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4291"/>
        </w:tabs>
        <w:ind w:left="4291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831"/>
        </w:tabs>
        <w:ind w:left="4831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31"/>
        </w:tabs>
        <w:ind w:left="5731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271"/>
        </w:tabs>
        <w:ind w:left="627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811"/>
        </w:tabs>
        <w:ind w:left="6811" w:hanging="1440"/>
      </w:pPr>
      <w:rPr>
        <w:rFonts w:hint="default"/>
      </w:rPr>
    </w:lvl>
  </w:abstractNum>
  <w:abstractNum w:abstractNumId="16">
    <w:nsid w:val="26983C7E"/>
    <w:multiLevelType w:val="hybridMultilevel"/>
    <w:tmpl w:val="BC3E37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9F679E0"/>
    <w:multiLevelType w:val="hybridMultilevel"/>
    <w:tmpl w:val="C4CE9A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2AD555F2"/>
    <w:multiLevelType w:val="hybridMultilevel"/>
    <w:tmpl w:val="CB8A27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D763F8C"/>
    <w:multiLevelType w:val="multilevel"/>
    <w:tmpl w:val="333CD2DE"/>
    <w:lvl w:ilvl="0">
      <w:start w:val="1"/>
      <w:numFmt w:val="decimal"/>
      <w:lvlText w:val="%1."/>
      <w:lvlJc w:val="left"/>
      <w:pPr>
        <w:tabs>
          <w:tab w:val="num" w:pos="576"/>
        </w:tabs>
        <w:ind w:left="576" w:hanging="576"/>
      </w:pPr>
      <w:rPr>
        <w:rFonts w:ascii="Verdana" w:hAnsi="Verdana" w:hint="default"/>
        <w:b/>
        <w:i w:val="0"/>
        <w:sz w:val="20"/>
      </w:rPr>
    </w:lvl>
    <w:lvl w:ilvl="1">
      <w:start w:val="1"/>
      <w:numFmt w:val="decimal"/>
      <w:lvlText w:val="%2.1"/>
      <w:lvlJc w:val="left"/>
      <w:pPr>
        <w:tabs>
          <w:tab w:val="num" w:pos="1440"/>
        </w:tabs>
        <w:ind w:left="1440" w:hanging="360"/>
      </w:pPr>
      <w:rPr>
        <w:rFonts w:hint="default"/>
        <w:b w:val="0"/>
        <w:i w:val="0"/>
        <w:sz w:val="20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  <w:b w:val="0"/>
        <w:i w:val="0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color w:val="auto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20">
    <w:nsid w:val="32CF64D7"/>
    <w:multiLevelType w:val="hybridMultilevel"/>
    <w:tmpl w:val="A4E2E1A6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1">
    <w:nsid w:val="37DA5D1C"/>
    <w:multiLevelType w:val="hybridMultilevel"/>
    <w:tmpl w:val="6C7EAB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A6207C5"/>
    <w:multiLevelType w:val="hybridMultilevel"/>
    <w:tmpl w:val="6E3A0814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3">
    <w:nsid w:val="3CEB4395"/>
    <w:multiLevelType w:val="hybridMultilevel"/>
    <w:tmpl w:val="C5725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53D09C7"/>
    <w:multiLevelType w:val="hybridMultilevel"/>
    <w:tmpl w:val="FE14023E"/>
    <w:lvl w:ilvl="0" w:tplc="CA8CFA2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509D4D26"/>
    <w:multiLevelType w:val="hybridMultilevel"/>
    <w:tmpl w:val="D8E66D12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51F6134C"/>
    <w:multiLevelType w:val="multilevel"/>
    <w:tmpl w:val="2CFADB32"/>
    <w:styleLink w:val="Style2"/>
    <w:lvl w:ilvl="0">
      <w:start w:val="1"/>
      <w:numFmt w:val="decimal"/>
      <w:lvlText w:val="%1)"/>
      <w:lvlJc w:val="left"/>
      <w:pPr>
        <w:tabs>
          <w:tab w:val="num" w:pos="1260"/>
        </w:tabs>
        <w:ind w:left="1260" w:hanging="360"/>
      </w:pPr>
    </w:lvl>
    <w:lvl w:ilvl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27">
    <w:nsid w:val="52A71D5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>
    <w:nsid w:val="52F24946"/>
    <w:multiLevelType w:val="hybridMultilevel"/>
    <w:tmpl w:val="6C7EAB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4BC048F"/>
    <w:multiLevelType w:val="multilevel"/>
    <w:tmpl w:val="C8702EE2"/>
    <w:lvl w:ilvl="0">
      <w:start w:val="1"/>
      <w:numFmt w:val="decimal"/>
      <w:pStyle w:val="BodyLev2"/>
      <w:lvlText w:val="%1."/>
      <w:lvlJc w:val="left"/>
      <w:pPr>
        <w:tabs>
          <w:tab w:val="num" w:pos="432"/>
        </w:tabs>
        <w:ind w:left="432" w:hanging="360"/>
      </w:pPr>
      <w:rPr>
        <w:rFonts w:hint="default"/>
      </w:rPr>
    </w:lvl>
    <w:lvl w:ilvl="1">
      <w:start w:val="1"/>
      <w:numFmt w:val="decimal"/>
      <w:pStyle w:val="BodyLev2"/>
      <w:lvlText w:val="3.%2"/>
      <w:lvlJc w:val="left"/>
      <w:pPr>
        <w:tabs>
          <w:tab w:val="num" w:pos="1080"/>
        </w:tabs>
        <w:ind w:left="1080" w:hanging="648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12"/>
        </w:tabs>
        <w:ind w:left="1296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232"/>
        </w:tabs>
        <w:ind w:left="180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952"/>
        </w:tabs>
        <w:ind w:left="230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312"/>
        </w:tabs>
        <w:ind w:left="280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032"/>
        </w:tabs>
        <w:ind w:left="331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752"/>
        </w:tabs>
        <w:ind w:left="381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112"/>
        </w:tabs>
        <w:ind w:left="4392" w:hanging="1440"/>
      </w:pPr>
      <w:rPr>
        <w:rFonts w:hint="default"/>
      </w:rPr>
    </w:lvl>
  </w:abstractNum>
  <w:abstractNum w:abstractNumId="30">
    <w:nsid w:val="556D02CC"/>
    <w:multiLevelType w:val="hybridMultilevel"/>
    <w:tmpl w:val="E382B1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5D33B1D"/>
    <w:multiLevelType w:val="hybridMultilevel"/>
    <w:tmpl w:val="E9D2DFCA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58BD0B62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3">
    <w:nsid w:val="5CA90328"/>
    <w:multiLevelType w:val="hybridMultilevel"/>
    <w:tmpl w:val="D3F2789E"/>
    <w:lvl w:ilvl="0" w:tplc="0744FB50">
      <w:start w:val="1"/>
      <w:numFmt w:val="bullet"/>
      <w:pStyle w:val="PGEBullet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5D5C4FCD"/>
    <w:multiLevelType w:val="hybridMultilevel"/>
    <w:tmpl w:val="77C086AE"/>
    <w:lvl w:ilvl="0" w:tplc="EEB8C060">
      <w:start w:val="1"/>
      <w:numFmt w:val="bullet"/>
      <w:pStyle w:val="Style3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64D038D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6">
    <w:nsid w:val="6A470415"/>
    <w:multiLevelType w:val="multilevel"/>
    <w:tmpl w:val="2CFADB32"/>
    <w:styleLink w:val="Style1"/>
    <w:lvl w:ilvl="0">
      <w:start w:val="1"/>
      <w:numFmt w:val="lowerLetter"/>
      <w:lvlText w:val="%1)"/>
      <w:lvlJc w:val="left"/>
      <w:pPr>
        <w:tabs>
          <w:tab w:val="num" w:pos="1260"/>
        </w:tabs>
        <w:ind w:left="1260" w:hanging="360"/>
      </w:pPr>
    </w:lvl>
    <w:lvl w:ilvl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37">
    <w:nsid w:val="6DF40ABC"/>
    <w:multiLevelType w:val="hybridMultilevel"/>
    <w:tmpl w:val="96A6E19A"/>
    <w:lvl w:ilvl="0" w:tplc="505A1B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AA71B96"/>
    <w:multiLevelType w:val="hybridMultilevel"/>
    <w:tmpl w:val="F752A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F06668C"/>
    <w:multiLevelType w:val="hybridMultilevel"/>
    <w:tmpl w:val="9FB8F8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36"/>
  </w:num>
  <w:num w:numId="4">
    <w:abstractNumId w:val="26"/>
  </w:num>
  <w:num w:numId="5">
    <w:abstractNumId w:val="4"/>
  </w:num>
  <w:num w:numId="6">
    <w:abstractNumId w:val="33"/>
  </w:num>
  <w:num w:numId="7">
    <w:abstractNumId w:val="1"/>
  </w:num>
  <w:num w:numId="8">
    <w:abstractNumId w:val="0"/>
  </w:num>
  <w:num w:numId="9">
    <w:abstractNumId w:val="32"/>
  </w:num>
  <w:num w:numId="10">
    <w:abstractNumId w:val="29"/>
  </w:num>
  <w:num w:numId="11">
    <w:abstractNumId w:val="15"/>
  </w:num>
  <w:num w:numId="12">
    <w:abstractNumId w:val="34"/>
  </w:num>
  <w:num w:numId="13">
    <w:abstractNumId w:val="3"/>
  </w:num>
  <w:num w:numId="14">
    <w:abstractNumId w:val="15"/>
  </w:num>
  <w:num w:numId="15">
    <w:abstractNumId w:val="13"/>
  </w:num>
  <w:num w:numId="1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4"/>
  </w:num>
  <w:num w:numId="18">
    <w:abstractNumId w:val="22"/>
  </w:num>
  <w:num w:numId="19">
    <w:abstractNumId w:val="20"/>
  </w:num>
  <w:num w:numId="20">
    <w:abstractNumId w:val="30"/>
  </w:num>
  <w:num w:numId="21">
    <w:abstractNumId w:val="38"/>
  </w:num>
  <w:num w:numId="22">
    <w:abstractNumId w:val="39"/>
  </w:num>
  <w:num w:numId="23">
    <w:abstractNumId w:val="15"/>
  </w:num>
  <w:num w:numId="24">
    <w:abstractNumId w:val="15"/>
  </w:num>
  <w:num w:numId="25">
    <w:abstractNumId w:val="15"/>
  </w:num>
  <w:num w:numId="26">
    <w:abstractNumId w:val="15"/>
  </w:num>
  <w:num w:numId="27">
    <w:abstractNumId w:val="2"/>
  </w:num>
  <w:num w:numId="28">
    <w:abstractNumId w:val="16"/>
  </w:num>
  <w:num w:numId="29">
    <w:abstractNumId w:val="17"/>
  </w:num>
  <w:num w:numId="30">
    <w:abstractNumId w:val="9"/>
  </w:num>
  <w:num w:numId="31">
    <w:abstractNumId w:val="25"/>
  </w:num>
  <w:num w:numId="32">
    <w:abstractNumId w:val="31"/>
  </w:num>
  <w:num w:numId="33">
    <w:abstractNumId w:val="21"/>
  </w:num>
  <w:num w:numId="34">
    <w:abstractNumId w:val="5"/>
  </w:num>
  <w:num w:numId="35">
    <w:abstractNumId w:val="35"/>
  </w:num>
  <w:num w:numId="36">
    <w:abstractNumId w:val="28"/>
  </w:num>
  <w:num w:numId="37">
    <w:abstractNumId w:val="7"/>
  </w:num>
  <w:num w:numId="38">
    <w:abstractNumId w:val="27"/>
  </w:num>
  <w:num w:numId="39">
    <w:abstractNumId w:val="6"/>
  </w:num>
  <w:num w:numId="40">
    <w:abstractNumId w:val="11"/>
  </w:num>
  <w:num w:numId="41">
    <w:abstractNumId w:val="23"/>
  </w:num>
  <w:num w:numId="42">
    <w:abstractNumId w:val="37"/>
  </w:num>
  <w:num w:numId="43">
    <w:abstractNumId w:val="8"/>
  </w:num>
  <w:num w:numId="44">
    <w:abstractNumId w:val="18"/>
  </w:num>
  <w:num w:numId="45">
    <w:abstractNumId w:val="19"/>
  </w:num>
  <w:num w:numId="4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2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linkStyles/>
  <w:documentProtection w:edit="readOnly" w:enforcement="0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2607"/>
    <w:rsid w:val="00003CAA"/>
    <w:rsid w:val="00005A01"/>
    <w:rsid w:val="00005D08"/>
    <w:rsid w:val="000061EC"/>
    <w:rsid w:val="000073D6"/>
    <w:rsid w:val="00007DF1"/>
    <w:rsid w:val="00011CC0"/>
    <w:rsid w:val="00012A11"/>
    <w:rsid w:val="00012B33"/>
    <w:rsid w:val="00012C85"/>
    <w:rsid w:val="00012D02"/>
    <w:rsid w:val="00012FCB"/>
    <w:rsid w:val="00014133"/>
    <w:rsid w:val="00015163"/>
    <w:rsid w:val="000155C5"/>
    <w:rsid w:val="000164A8"/>
    <w:rsid w:val="0001669B"/>
    <w:rsid w:val="00017E99"/>
    <w:rsid w:val="00020D4B"/>
    <w:rsid w:val="0002130A"/>
    <w:rsid w:val="00022F7C"/>
    <w:rsid w:val="00023177"/>
    <w:rsid w:val="00027095"/>
    <w:rsid w:val="000302BB"/>
    <w:rsid w:val="000319BA"/>
    <w:rsid w:val="00031C31"/>
    <w:rsid w:val="00031FC9"/>
    <w:rsid w:val="00032AE2"/>
    <w:rsid w:val="00033AA3"/>
    <w:rsid w:val="00034DDD"/>
    <w:rsid w:val="00040CF3"/>
    <w:rsid w:val="000435BD"/>
    <w:rsid w:val="00044761"/>
    <w:rsid w:val="000457F2"/>
    <w:rsid w:val="00046E5E"/>
    <w:rsid w:val="00050D5F"/>
    <w:rsid w:val="000525D4"/>
    <w:rsid w:val="00053229"/>
    <w:rsid w:val="00055D2A"/>
    <w:rsid w:val="0005665B"/>
    <w:rsid w:val="00060A35"/>
    <w:rsid w:val="0006265E"/>
    <w:rsid w:val="000628DE"/>
    <w:rsid w:val="00063EDD"/>
    <w:rsid w:val="000679CF"/>
    <w:rsid w:val="00067FEF"/>
    <w:rsid w:val="000719C1"/>
    <w:rsid w:val="00072666"/>
    <w:rsid w:val="00073F77"/>
    <w:rsid w:val="00073FA2"/>
    <w:rsid w:val="000760D7"/>
    <w:rsid w:val="0007694D"/>
    <w:rsid w:val="00076A3B"/>
    <w:rsid w:val="0008265E"/>
    <w:rsid w:val="0008337F"/>
    <w:rsid w:val="00084096"/>
    <w:rsid w:val="000873E6"/>
    <w:rsid w:val="00090897"/>
    <w:rsid w:val="000916B8"/>
    <w:rsid w:val="00091877"/>
    <w:rsid w:val="00092467"/>
    <w:rsid w:val="00092550"/>
    <w:rsid w:val="000935FF"/>
    <w:rsid w:val="00095B57"/>
    <w:rsid w:val="00095CCA"/>
    <w:rsid w:val="00095EFC"/>
    <w:rsid w:val="000963EC"/>
    <w:rsid w:val="00097A2E"/>
    <w:rsid w:val="000A00BC"/>
    <w:rsid w:val="000A1067"/>
    <w:rsid w:val="000A170C"/>
    <w:rsid w:val="000A195F"/>
    <w:rsid w:val="000A267C"/>
    <w:rsid w:val="000A3D4D"/>
    <w:rsid w:val="000A4C99"/>
    <w:rsid w:val="000A7BF1"/>
    <w:rsid w:val="000B3E74"/>
    <w:rsid w:val="000B6042"/>
    <w:rsid w:val="000B64E4"/>
    <w:rsid w:val="000C1340"/>
    <w:rsid w:val="000C189F"/>
    <w:rsid w:val="000C2637"/>
    <w:rsid w:val="000C2898"/>
    <w:rsid w:val="000C4868"/>
    <w:rsid w:val="000C70BA"/>
    <w:rsid w:val="000C7BDD"/>
    <w:rsid w:val="000D398A"/>
    <w:rsid w:val="000D4890"/>
    <w:rsid w:val="000D4951"/>
    <w:rsid w:val="000D5169"/>
    <w:rsid w:val="000D5C2E"/>
    <w:rsid w:val="000E09A1"/>
    <w:rsid w:val="000E14BF"/>
    <w:rsid w:val="000E19DE"/>
    <w:rsid w:val="000E49BE"/>
    <w:rsid w:val="000E5B81"/>
    <w:rsid w:val="000E6775"/>
    <w:rsid w:val="000E78E6"/>
    <w:rsid w:val="000F2A84"/>
    <w:rsid w:val="000F307E"/>
    <w:rsid w:val="000F3FA3"/>
    <w:rsid w:val="000F4C53"/>
    <w:rsid w:val="000F72D3"/>
    <w:rsid w:val="001006D0"/>
    <w:rsid w:val="00102F75"/>
    <w:rsid w:val="0010300D"/>
    <w:rsid w:val="00104B26"/>
    <w:rsid w:val="00105249"/>
    <w:rsid w:val="00107041"/>
    <w:rsid w:val="001077EA"/>
    <w:rsid w:val="00112D73"/>
    <w:rsid w:val="00114D34"/>
    <w:rsid w:val="0011556B"/>
    <w:rsid w:val="001202D2"/>
    <w:rsid w:val="00120FD8"/>
    <w:rsid w:val="0012201C"/>
    <w:rsid w:val="00122910"/>
    <w:rsid w:val="001237D7"/>
    <w:rsid w:val="001259E6"/>
    <w:rsid w:val="0012640B"/>
    <w:rsid w:val="0012681A"/>
    <w:rsid w:val="00126AA2"/>
    <w:rsid w:val="00127B31"/>
    <w:rsid w:val="00130F41"/>
    <w:rsid w:val="00132030"/>
    <w:rsid w:val="001329C5"/>
    <w:rsid w:val="00132D49"/>
    <w:rsid w:val="0013582D"/>
    <w:rsid w:val="00135B16"/>
    <w:rsid w:val="00137186"/>
    <w:rsid w:val="001376C0"/>
    <w:rsid w:val="001403E2"/>
    <w:rsid w:val="00141952"/>
    <w:rsid w:val="00143E1C"/>
    <w:rsid w:val="00144FA0"/>
    <w:rsid w:val="0015269E"/>
    <w:rsid w:val="001543DA"/>
    <w:rsid w:val="00155CFF"/>
    <w:rsid w:val="00156829"/>
    <w:rsid w:val="00163241"/>
    <w:rsid w:val="00163F2A"/>
    <w:rsid w:val="001658B8"/>
    <w:rsid w:val="001679F6"/>
    <w:rsid w:val="00170529"/>
    <w:rsid w:val="00172B92"/>
    <w:rsid w:val="001731A7"/>
    <w:rsid w:val="00182B61"/>
    <w:rsid w:val="00183203"/>
    <w:rsid w:val="001867FE"/>
    <w:rsid w:val="001878A1"/>
    <w:rsid w:val="0019084C"/>
    <w:rsid w:val="00190F8A"/>
    <w:rsid w:val="00192C9D"/>
    <w:rsid w:val="00193552"/>
    <w:rsid w:val="00194DBD"/>
    <w:rsid w:val="00195ABF"/>
    <w:rsid w:val="0019677F"/>
    <w:rsid w:val="00196DBE"/>
    <w:rsid w:val="0019717E"/>
    <w:rsid w:val="001A084F"/>
    <w:rsid w:val="001A25FB"/>
    <w:rsid w:val="001A2679"/>
    <w:rsid w:val="001A474E"/>
    <w:rsid w:val="001A6C91"/>
    <w:rsid w:val="001B19E5"/>
    <w:rsid w:val="001B32DF"/>
    <w:rsid w:val="001B5470"/>
    <w:rsid w:val="001B56B9"/>
    <w:rsid w:val="001B78A2"/>
    <w:rsid w:val="001C41E5"/>
    <w:rsid w:val="001C45BA"/>
    <w:rsid w:val="001C471A"/>
    <w:rsid w:val="001C6A50"/>
    <w:rsid w:val="001C7411"/>
    <w:rsid w:val="001C7D98"/>
    <w:rsid w:val="001D05FD"/>
    <w:rsid w:val="001D0F82"/>
    <w:rsid w:val="001D15ED"/>
    <w:rsid w:val="001D1C49"/>
    <w:rsid w:val="001D2D76"/>
    <w:rsid w:val="001D54C2"/>
    <w:rsid w:val="001D5663"/>
    <w:rsid w:val="001D68D4"/>
    <w:rsid w:val="001D6B92"/>
    <w:rsid w:val="001E00D3"/>
    <w:rsid w:val="001E4929"/>
    <w:rsid w:val="001E4AD5"/>
    <w:rsid w:val="001E7451"/>
    <w:rsid w:val="001F201F"/>
    <w:rsid w:val="001F2943"/>
    <w:rsid w:val="001F5C11"/>
    <w:rsid w:val="001F5FCD"/>
    <w:rsid w:val="001F62B8"/>
    <w:rsid w:val="001F7976"/>
    <w:rsid w:val="001F7A76"/>
    <w:rsid w:val="002005C4"/>
    <w:rsid w:val="0020134B"/>
    <w:rsid w:val="0020343C"/>
    <w:rsid w:val="00205173"/>
    <w:rsid w:val="002057CD"/>
    <w:rsid w:val="0020584D"/>
    <w:rsid w:val="00205BBD"/>
    <w:rsid w:val="00210636"/>
    <w:rsid w:val="00211C7B"/>
    <w:rsid w:val="00212EC2"/>
    <w:rsid w:val="002146CB"/>
    <w:rsid w:val="002153B7"/>
    <w:rsid w:val="002170F8"/>
    <w:rsid w:val="00220B99"/>
    <w:rsid w:val="00222E20"/>
    <w:rsid w:val="00223C8C"/>
    <w:rsid w:val="00225FCE"/>
    <w:rsid w:val="00232B7D"/>
    <w:rsid w:val="00233759"/>
    <w:rsid w:val="00235774"/>
    <w:rsid w:val="00235C39"/>
    <w:rsid w:val="002360F1"/>
    <w:rsid w:val="002365D7"/>
    <w:rsid w:val="00242E12"/>
    <w:rsid w:val="00242EEC"/>
    <w:rsid w:val="002435B6"/>
    <w:rsid w:val="00243AF1"/>
    <w:rsid w:val="0024470C"/>
    <w:rsid w:val="00244BBF"/>
    <w:rsid w:val="0024655A"/>
    <w:rsid w:val="00247A62"/>
    <w:rsid w:val="00247C2A"/>
    <w:rsid w:val="00247D1F"/>
    <w:rsid w:val="00250670"/>
    <w:rsid w:val="002509AD"/>
    <w:rsid w:val="002510FF"/>
    <w:rsid w:val="00252A92"/>
    <w:rsid w:val="002533EC"/>
    <w:rsid w:val="00255BAE"/>
    <w:rsid w:val="00260E77"/>
    <w:rsid w:val="00261383"/>
    <w:rsid w:val="0026140E"/>
    <w:rsid w:val="00261C94"/>
    <w:rsid w:val="00261CB0"/>
    <w:rsid w:val="00261DE1"/>
    <w:rsid w:val="00264A03"/>
    <w:rsid w:val="00266073"/>
    <w:rsid w:val="002703FA"/>
    <w:rsid w:val="00270738"/>
    <w:rsid w:val="00271492"/>
    <w:rsid w:val="00274552"/>
    <w:rsid w:val="0027504A"/>
    <w:rsid w:val="00280BB5"/>
    <w:rsid w:val="002821BB"/>
    <w:rsid w:val="00282388"/>
    <w:rsid w:val="00283474"/>
    <w:rsid w:val="0028434A"/>
    <w:rsid w:val="00284635"/>
    <w:rsid w:val="00284C7D"/>
    <w:rsid w:val="002854AE"/>
    <w:rsid w:val="00285C3C"/>
    <w:rsid w:val="00286705"/>
    <w:rsid w:val="00291004"/>
    <w:rsid w:val="00291480"/>
    <w:rsid w:val="002923DE"/>
    <w:rsid w:val="00296C71"/>
    <w:rsid w:val="00297B62"/>
    <w:rsid w:val="002A1E15"/>
    <w:rsid w:val="002A386B"/>
    <w:rsid w:val="002A4112"/>
    <w:rsid w:val="002A473F"/>
    <w:rsid w:val="002A6081"/>
    <w:rsid w:val="002B1559"/>
    <w:rsid w:val="002B1FA7"/>
    <w:rsid w:val="002B2242"/>
    <w:rsid w:val="002B7FE5"/>
    <w:rsid w:val="002C05C7"/>
    <w:rsid w:val="002C1F80"/>
    <w:rsid w:val="002C216C"/>
    <w:rsid w:val="002C4DF3"/>
    <w:rsid w:val="002C66C4"/>
    <w:rsid w:val="002D2310"/>
    <w:rsid w:val="002D31DA"/>
    <w:rsid w:val="002D3519"/>
    <w:rsid w:val="002D3AE4"/>
    <w:rsid w:val="002D5EF8"/>
    <w:rsid w:val="002D5FEC"/>
    <w:rsid w:val="002E3AB6"/>
    <w:rsid w:val="002E7523"/>
    <w:rsid w:val="002F1BD8"/>
    <w:rsid w:val="002F26BE"/>
    <w:rsid w:val="002F2C59"/>
    <w:rsid w:val="002F312C"/>
    <w:rsid w:val="002F3AE7"/>
    <w:rsid w:val="002F5990"/>
    <w:rsid w:val="002F5CCD"/>
    <w:rsid w:val="002F76DE"/>
    <w:rsid w:val="002F79B7"/>
    <w:rsid w:val="00300DE0"/>
    <w:rsid w:val="0030131B"/>
    <w:rsid w:val="00301E80"/>
    <w:rsid w:val="0030693C"/>
    <w:rsid w:val="00310FC1"/>
    <w:rsid w:val="0031125E"/>
    <w:rsid w:val="0031167E"/>
    <w:rsid w:val="0031287B"/>
    <w:rsid w:val="00314BA1"/>
    <w:rsid w:val="00315448"/>
    <w:rsid w:val="00320048"/>
    <w:rsid w:val="003229A8"/>
    <w:rsid w:val="00324BC0"/>
    <w:rsid w:val="00325AB6"/>
    <w:rsid w:val="003268F3"/>
    <w:rsid w:val="003271F6"/>
    <w:rsid w:val="0032778E"/>
    <w:rsid w:val="00327AA2"/>
    <w:rsid w:val="00327E09"/>
    <w:rsid w:val="003333B3"/>
    <w:rsid w:val="003344FA"/>
    <w:rsid w:val="00337F3A"/>
    <w:rsid w:val="003458C6"/>
    <w:rsid w:val="00345C51"/>
    <w:rsid w:val="00354E44"/>
    <w:rsid w:val="00355A56"/>
    <w:rsid w:val="00357789"/>
    <w:rsid w:val="00361ABA"/>
    <w:rsid w:val="00362CA5"/>
    <w:rsid w:val="003630C0"/>
    <w:rsid w:val="00363894"/>
    <w:rsid w:val="00364EC4"/>
    <w:rsid w:val="00365C59"/>
    <w:rsid w:val="0037203F"/>
    <w:rsid w:val="00372C21"/>
    <w:rsid w:val="003742BE"/>
    <w:rsid w:val="00376697"/>
    <w:rsid w:val="00376754"/>
    <w:rsid w:val="003777C3"/>
    <w:rsid w:val="0038063A"/>
    <w:rsid w:val="00383E63"/>
    <w:rsid w:val="00384C3A"/>
    <w:rsid w:val="00386D7D"/>
    <w:rsid w:val="003905BA"/>
    <w:rsid w:val="00392FBC"/>
    <w:rsid w:val="0039321D"/>
    <w:rsid w:val="00393792"/>
    <w:rsid w:val="00395170"/>
    <w:rsid w:val="00395CCA"/>
    <w:rsid w:val="00397DC7"/>
    <w:rsid w:val="003A0F0D"/>
    <w:rsid w:val="003A0F25"/>
    <w:rsid w:val="003A28AD"/>
    <w:rsid w:val="003A4E07"/>
    <w:rsid w:val="003A4E4B"/>
    <w:rsid w:val="003A61AC"/>
    <w:rsid w:val="003A6916"/>
    <w:rsid w:val="003B228A"/>
    <w:rsid w:val="003B32E4"/>
    <w:rsid w:val="003B4372"/>
    <w:rsid w:val="003B46BA"/>
    <w:rsid w:val="003B4C3F"/>
    <w:rsid w:val="003B5A0D"/>
    <w:rsid w:val="003B6267"/>
    <w:rsid w:val="003B7ADF"/>
    <w:rsid w:val="003B7CDB"/>
    <w:rsid w:val="003B7EFE"/>
    <w:rsid w:val="003C0037"/>
    <w:rsid w:val="003C02B8"/>
    <w:rsid w:val="003C0D4A"/>
    <w:rsid w:val="003C303F"/>
    <w:rsid w:val="003C3AC4"/>
    <w:rsid w:val="003C5466"/>
    <w:rsid w:val="003D0B86"/>
    <w:rsid w:val="003D1802"/>
    <w:rsid w:val="003D2EED"/>
    <w:rsid w:val="003D3576"/>
    <w:rsid w:val="003D405E"/>
    <w:rsid w:val="003D630B"/>
    <w:rsid w:val="003D7FD3"/>
    <w:rsid w:val="003E2169"/>
    <w:rsid w:val="003E6F33"/>
    <w:rsid w:val="003F1826"/>
    <w:rsid w:val="003F2019"/>
    <w:rsid w:val="003F5FFD"/>
    <w:rsid w:val="003F6370"/>
    <w:rsid w:val="0040198A"/>
    <w:rsid w:val="00403F49"/>
    <w:rsid w:val="004062F1"/>
    <w:rsid w:val="00406517"/>
    <w:rsid w:val="00407526"/>
    <w:rsid w:val="00410E14"/>
    <w:rsid w:val="00414525"/>
    <w:rsid w:val="00414931"/>
    <w:rsid w:val="004151C6"/>
    <w:rsid w:val="00417B9C"/>
    <w:rsid w:val="00420B0F"/>
    <w:rsid w:val="0042156D"/>
    <w:rsid w:val="00421F25"/>
    <w:rsid w:val="004254C0"/>
    <w:rsid w:val="00426098"/>
    <w:rsid w:val="0042615C"/>
    <w:rsid w:val="004279CB"/>
    <w:rsid w:val="0043014B"/>
    <w:rsid w:val="004311BB"/>
    <w:rsid w:val="00433C3F"/>
    <w:rsid w:val="004341CB"/>
    <w:rsid w:val="00435A97"/>
    <w:rsid w:val="00436158"/>
    <w:rsid w:val="0043796B"/>
    <w:rsid w:val="00437C1A"/>
    <w:rsid w:val="004410B2"/>
    <w:rsid w:val="004425D1"/>
    <w:rsid w:val="004459FA"/>
    <w:rsid w:val="00447E33"/>
    <w:rsid w:val="004514C6"/>
    <w:rsid w:val="00455584"/>
    <w:rsid w:val="004569D4"/>
    <w:rsid w:val="00457B1F"/>
    <w:rsid w:val="00460E40"/>
    <w:rsid w:val="004613EC"/>
    <w:rsid w:val="00462409"/>
    <w:rsid w:val="004634A6"/>
    <w:rsid w:val="00464B0C"/>
    <w:rsid w:val="004672DC"/>
    <w:rsid w:val="004700C0"/>
    <w:rsid w:val="0047434B"/>
    <w:rsid w:val="00476C0B"/>
    <w:rsid w:val="00476FCA"/>
    <w:rsid w:val="004777BD"/>
    <w:rsid w:val="004777E9"/>
    <w:rsid w:val="00477846"/>
    <w:rsid w:val="00481839"/>
    <w:rsid w:val="00484249"/>
    <w:rsid w:val="004862A2"/>
    <w:rsid w:val="00486942"/>
    <w:rsid w:val="004920B6"/>
    <w:rsid w:val="004929CC"/>
    <w:rsid w:val="004934A1"/>
    <w:rsid w:val="00497EB3"/>
    <w:rsid w:val="004A0C07"/>
    <w:rsid w:val="004A383B"/>
    <w:rsid w:val="004A3874"/>
    <w:rsid w:val="004A5013"/>
    <w:rsid w:val="004A59C2"/>
    <w:rsid w:val="004B034F"/>
    <w:rsid w:val="004B065A"/>
    <w:rsid w:val="004B09F6"/>
    <w:rsid w:val="004B4CCF"/>
    <w:rsid w:val="004B5915"/>
    <w:rsid w:val="004C0EDB"/>
    <w:rsid w:val="004C149E"/>
    <w:rsid w:val="004C1EC7"/>
    <w:rsid w:val="004C38DC"/>
    <w:rsid w:val="004C5D62"/>
    <w:rsid w:val="004C7EA6"/>
    <w:rsid w:val="004D077B"/>
    <w:rsid w:val="004D0BA7"/>
    <w:rsid w:val="004D550E"/>
    <w:rsid w:val="004D5BD7"/>
    <w:rsid w:val="004D5C52"/>
    <w:rsid w:val="004E0E45"/>
    <w:rsid w:val="004E1C6A"/>
    <w:rsid w:val="004E2D47"/>
    <w:rsid w:val="004E3B6C"/>
    <w:rsid w:val="004E57B3"/>
    <w:rsid w:val="004F017F"/>
    <w:rsid w:val="004F3CA3"/>
    <w:rsid w:val="004F4E92"/>
    <w:rsid w:val="004F53F2"/>
    <w:rsid w:val="00500CED"/>
    <w:rsid w:val="00502AE4"/>
    <w:rsid w:val="00502D0F"/>
    <w:rsid w:val="00504985"/>
    <w:rsid w:val="005066AB"/>
    <w:rsid w:val="00506827"/>
    <w:rsid w:val="0050700C"/>
    <w:rsid w:val="00507BEC"/>
    <w:rsid w:val="00507D71"/>
    <w:rsid w:val="0051088F"/>
    <w:rsid w:val="00511085"/>
    <w:rsid w:val="005139A9"/>
    <w:rsid w:val="0051714F"/>
    <w:rsid w:val="00520146"/>
    <w:rsid w:val="0052194E"/>
    <w:rsid w:val="00522237"/>
    <w:rsid w:val="0052346D"/>
    <w:rsid w:val="00523838"/>
    <w:rsid w:val="005245D6"/>
    <w:rsid w:val="0052734C"/>
    <w:rsid w:val="005273F5"/>
    <w:rsid w:val="0053051D"/>
    <w:rsid w:val="005319BD"/>
    <w:rsid w:val="00533231"/>
    <w:rsid w:val="00533E6B"/>
    <w:rsid w:val="00535DC9"/>
    <w:rsid w:val="005414D1"/>
    <w:rsid w:val="00541F1F"/>
    <w:rsid w:val="00542DE7"/>
    <w:rsid w:val="00544394"/>
    <w:rsid w:val="00544C0D"/>
    <w:rsid w:val="00545664"/>
    <w:rsid w:val="005467CF"/>
    <w:rsid w:val="00550C29"/>
    <w:rsid w:val="005520B5"/>
    <w:rsid w:val="00554846"/>
    <w:rsid w:val="00555F10"/>
    <w:rsid w:val="00556999"/>
    <w:rsid w:val="005621EF"/>
    <w:rsid w:val="00562A27"/>
    <w:rsid w:val="00566FAC"/>
    <w:rsid w:val="005717FB"/>
    <w:rsid w:val="00571D98"/>
    <w:rsid w:val="00572322"/>
    <w:rsid w:val="00573DA0"/>
    <w:rsid w:val="00574723"/>
    <w:rsid w:val="00577668"/>
    <w:rsid w:val="0057799F"/>
    <w:rsid w:val="00581F4F"/>
    <w:rsid w:val="005859D3"/>
    <w:rsid w:val="00585F57"/>
    <w:rsid w:val="005972DE"/>
    <w:rsid w:val="00597876"/>
    <w:rsid w:val="005A050C"/>
    <w:rsid w:val="005A1A5F"/>
    <w:rsid w:val="005A21A5"/>
    <w:rsid w:val="005A24EA"/>
    <w:rsid w:val="005A355A"/>
    <w:rsid w:val="005A53E5"/>
    <w:rsid w:val="005A554C"/>
    <w:rsid w:val="005A6132"/>
    <w:rsid w:val="005A6787"/>
    <w:rsid w:val="005B1BEE"/>
    <w:rsid w:val="005B5D3A"/>
    <w:rsid w:val="005B643F"/>
    <w:rsid w:val="005B6BD3"/>
    <w:rsid w:val="005C2E29"/>
    <w:rsid w:val="005C4574"/>
    <w:rsid w:val="005C6C34"/>
    <w:rsid w:val="005C6EE9"/>
    <w:rsid w:val="005C7214"/>
    <w:rsid w:val="005C7CAE"/>
    <w:rsid w:val="005C7D31"/>
    <w:rsid w:val="005D05EE"/>
    <w:rsid w:val="005D09CA"/>
    <w:rsid w:val="005D230F"/>
    <w:rsid w:val="005D7425"/>
    <w:rsid w:val="005D74D6"/>
    <w:rsid w:val="005E0A80"/>
    <w:rsid w:val="005E1B76"/>
    <w:rsid w:val="005E4B6F"/>
    <w:rsid w:val="005E5210"/>
    <w:rsid w:val="005E554E"/>
    <w:rsid w:val="005E5935"/>
    <w:rsid w:val="005E5F0F"/>
    <w:rsid w:val="005E7ACF"/>
    <w:rsid w:val="005E7C26"/>
    <w:rsid w:val="005F0002"/>
    <w:rsid w:val="005F0A1E"/>
    <w:rsid w:val="005F30AA"/>
    <w:rsid w:val="005F526B"/>
    <w:rsid w:val="00600FA5"/>
    <w:rsid w:val="00602317"/>
    <w:rsid w:val="006025BD"/>
    <w:rsid w:val="00602C0F"/>
    <w:rsid w:val="00604167"/>
    <w:rsid w:val="00604734"/>
    <w:rsid w:val="0060473C"/>
    <w:rsid w:val="00605B03"/>
    <w:rsid w:val="00606642"/>
    <w:rsid w:val="00607E04"/>
    <w:rsid w:val="006108B0"/>
    <w:rsid w:val="00610DA4"/>
    <w:rsid w:val="00610E68"/>
    <w:rsid w:val="00614D54"/>
    <w:rsid w:val="00614E2E"/>
    <w:rsid w:val="0061596A"/>
    <w:rsid w:val="006166D2"/>
    <w:rsid w:val="0061762C"/>
    <w:rsid w:val="00617F01"/>
    <w:rsid w:val="006201A8"/>
    <w:rsid w:val="00623A6E"/>
    <w:rsid w:val="00623FF1"/>
    <w:rsid w:val="00625486"/>
    <w:rsid w:val="00627C49"/>
    <w:rsid w:val="006326DF"/>
    <w:rsid w:val="006339E0"/>
    <w:rsid w:val="0063461A"/>
    <w:rsid w:val="00634FFF"/>
    <w:rsid w:val="006401A7"/>
    <w:rsid w:val="006412D4"/>
    <w:rsid w:val="00641E6B"/>
    <w:rsid w:val="006425C0"/>
    <w:rsid w:val="00642936"/>
    <w:rsid w:val="006459AD"/>
    <w:rsid w:val="00645B2D"/>
    <w:rsid w:val="00646E1A"/>
    <w:rsid w:val="00647E78"/>
    <w:rsid w:val="00651F89"/>
    <w:rsid w:val="0065284B"/>
    <w:rsid w:val="00652D09"/>
    <w:rsid w:val="00653B2E"/>
    <w:rsid w:val="0065414A"/>
    <w:rsid w:val="00655A51"/>
    <w:rsid w:val="006562ED"/>
    <w:rsid w:val="006568ED"/>
    <w:rsid w:val="00657E60"/>
    <w:rsid w:val="00660754"/>
    <w:rsid w:val="00660FC9"/>
    <w:rsid w:val="00665169"/>
    <w:rsid w:val="0066763F"/>
    <w:rsid w:val="00667E04"/>
    <w:rsid w:val="0067335F"/>
    <w:rsid w:val="006735D4"/>
    <w:rsid w:val="00676604"/>
    <w:rsid w:val="00680066"/>
    <w:rsid w:val="00681B64"/>
    <w:rsid w:val="00681E7F"/>
    <w:rsid w:val="00684E05"/>
    <w:rsid w:val="0068789B"/>
    <w:rsid w:val="00687DFE"/>
    <w:rsid w:val="00691412"/>
    <w:rsid w:val="00693CDF"/>
    <w:rsid w:val="00693F49"/>
    <w:rsid w:val="0069403F"/>
    <w:rsid w:val="006946A8"/>
    <w:rsid w:val="00695BB2"/>
    <w:rsid w:val="00695F91"/>
    <w:rsid w:val="00696891"/>
    <w:rsid w:val="006973FA"/>
    <w:rsid w:val="00697A0F"/>
    <w:rsid w:val="00697C24"/>
    <w:rsid w:val="006A1E35"/>
    <w:rsid w:val="006A3ED3"/>
    <w:rsid w:val="006A45A2"/>
    <w:rsid w:val="006A6F8A"/>
    <w:rsid w:val="006B2181"/>
    <w:rsid w:val="006B58AA"/>
    <w:rsid w:val="006B5A28"/>
    <w:rsid w:val="006B6594"/>
    <w:rsid w:val="006B7870"/>
    <w:rsid w:val="006C04AF"/>
    <w:rsid w:val="006C08C6"/>
    <w:rsid w:val="006C124E"/>
    <w:rsid w:val="006C4121"/>
    <w:rsid w:val="006C7B0B"/>
    <w:rsid w:val="006D1AE7"/>
    <w:rsid w:val="006D433F"/>
    <w:rsid w:val="006D4DCD"/>
    <w:rsid w:val="006D6D11"/>
    <w:rsid w:val="006E05C5"/>
    <w:rsid w:val="006E0B44"/>
    <w:rsid w:val="006E3E01"/>
    <w:rsid w:val="006E422A"/>
    <w:rsid w:val="006E45EF"/>
    <w:rsid w:val="006E5895"/>
    <w:rsid w:val="006E609B"/>
    <w:rsid w:val="006E66DE"/>
    <w:rsid w:val="006E7293"/>
    <w:rsid w:val="006E74F1"/>
    <w:rsid w:val="006E7C49"/>
    <w:rsid w:val="006F182B"/>
    <w:rsid w:val="006F20C6"/>
    <w:rsid w:val="006F3957"/>
    <w:rsid w:val="006F3FBB"/>
    <w:rsid w:val="007004F6"/>
    <w:rsid w:val="00700B40"/>
    <w:rsid w:val="00704C2B"/>
    <w:rsid w:val="00704EFA"/>
    <w:rsid w:val="007052E1"/>
    <w:rsid w:val="007061BE"/>
    <w:rsid w:val="007065D3"/>
    <w:rsid w:val="0071086D"/>
    <w:rsid w:val="00710BB9"/>
    <w:rsid w:val="007123AF"/>
    <w:rsid w:val="007204D8"/>
    <w:rsid w:val="00723670"/>
    <w:rsid w:val="00723679"/>
    <w:rsid w:val="007310E4"/>
    <w:rsid w:val="00732B37"/>
    <w:rsid w:val="00732B47"/>
    <w:rsid w:val="00734FB8"/>
    <w:rsid w:val="007356F4"/>
    <w:rsid w:val="00742517"/>
    <w:rsid w:val="00743AFD"/>
    <w:rsid w:val="00743C2F"/>
    <w:rsid w:val="00750BB7"/>
    <w:rsid w:val="007533A1"/>
    <w:rsid w:val="007543F0"/>
    <w:rsid w:val="00755160"/>
    <w:rsid w:val="0075741E"/>
    <w:rsid w:val="00761D70"/>
    <w:rsid w:val="00763318"/>
    <w:rsid w:val="007636B4"/>
    <w:rsid w:val="00764D27"/>
    <w:rsid w:val="007701B9"/>
    <w:rsid w:val="00774775"/>
    <w:rsid w:val="00775139"/>
    <w:rsid w:val="007759E3"/>
    <w:rsid w:val="007760CD"/>
    <w:rsid w:val="007766F7"/>
    <w:rsid w:val="00776F7D"/>
    <w:rsid w:val="00776F9E"/>
    <w:rsid w:val="00777A95"/>
    <w:rsid w:val="00780BAD"/>
    <w:rsid w:val="00781A26"/>
    <w:rsid w:val="007823FA"/>
    <w:rsid w:val="00784F7D"/>
    <w:rsid w:val="0078516B"/>
    <w:rsid w:val="007860E6"/>
    <w:rsid w:val="00786CF8"/>
    <w:rsid w:val="00791BA3"/>
    <w:rsid w:val="00792675"/>
    <w:rsid w:val="00793F94"/>
    <w:rsid w:val="00794C7F"/>
    <w:rsid w:val="00796BF2"/>
    <w:rsid w:val="007973F7"/>
    <w:rsid w:val="007A2159"/>
    <w:rsid w:val="007A3010"/>
    <w:rsid w:val="007A4A49"/>
    <w:rsid w:val="007A7402"/>
    <w:rsid w:val="007B2362"/>
    <w:rsid w:val="007B2F88"/>
    <w:rsid w:val="007B3ADC"/>
    <w:rsid w:val="007B40B0"/>
    <w:rsid w:val="007B4AF3"/>
    <w:rsid w:val="007C0E39"/>
    <w:rsid w:val="007C2E3E"/>
    <w:rsid w:val="007C4334"/>
    <w:rsid w:val="007C7700"/>
    <w:rsid w:val="007C7874"/>
    <w:rsid w:val="007D0D3A"/>
    <w:rsid w:val="007D1BFC"/>
    <w:rsid w:val="007D244E"/>
    <w:rsid w:val="007D398E"/>
    <w:rsid w:val="007D7690"/>
    <w:rsid w:val="007E159A"/>
    <w:rsid w:val="007E7159"/>
    <w:rsid w:val="007F06CE"/>
    <w:rsid w:val="007F09D2"/>
    <w:rsid w:val="007F17AD"/>
    <w:rsid w:val="007F27C7"/>
    <w:rsid w:val="007F2BA5"/>
    <w:rsid w:val="007F2E29"/>
    <w:rsid w:val="007F36BC"/>
    <w:rsid w:val="007F67B7"/>
    <w:rsid w:val="00800655"/>
    <w:rsid w:val="00802E82"/>
    <w:rsid w:val="00807515"/>
    <w:rsid w:val="00807747"/>
    <w:rsid w:val="00807941"/>
    <w:rsid w:val="00807A2B"/>
    <w:rsid w:val="00810637"/>
    <w:rsid w:val="00812786"/>
    <w:rsid w:val="00812C2B"/>
    <w:rsid w:val="00815671"/>
    <w:rsid w:val="00815861"/>
    <w:rsid w:val="008164A9"/>
    <w:rsid w:val="00816983"/>
    <w:rsid w:val="00817676"/>
    <w:rsid w:val="0081796A"/>
    <w:rsid w:val="00817CA1"/>
    <w:rsid w:val="00821071"/>
    <w:rsid w:val="0082288B"/>
    <w:rsid w:val="00822EC2"/>
    <w:rsid w:val="00823F5F"/>
    <w:rsid w:val="0082434A"/>
    <w:rsid w:val="008246E0"/>
    <w:rsid w:val="00830881"/>
    <w:rsid w:val="00831D39"/>
    <w:rsid w:val="00832895"/>
    <w:rsid w:val="00832C65"/>
    <w:rsid w:val="00832EB7"/>
    <w:rsid w:val="00842AE3"/>
    <w:rsid w:val="00842AF9"/>
    <w:rsid w:val="008436E8"/>
    <w:rsid w:val="008453B0"/>
    <w:rsid w:val="00846A47"/>
    <w:rsid w:val="0085099A"/>
    <w:rsid w:val="008509CA"/>
    <w:rsid w:val="00851132"/>
    <w:rsid w:val="00852B61"/>
    <w:rsid w:val="0085316E"/>
    <w:rsid w:val="008551CB"/>
    <w:rsid w:val="008551D5"/>
    <w:rsid w:val="0086000F"/>
    <w:rsid w:val="00860A13"/>
    <w:rsid w:val="00862679"/>
    <w:rsid w:val="008647DB"/>
    <w:rsid w:val="008655E4"/>
    <w:rsid w:val="00865714"/>
    <w:rsid w:val="0086634D"/>
    <w:rsid w:val="0086652B"/>
    <w:rsid w:val="00867166"/>
    <w:rsid w:val="00867566"/>
    <w:rsid w:val="00870DB5"/>
    <w:rsid w:val="00870F20"/>
    <w:rsid w:val="00872546"/>
    <w:rsid w:val="00873FD3"/>
    <w:rsid w:val="00875F33"/>
    <w:rsid w:val="00877017"/>
    <w:rsid w:val="008809FD"/>
    <w:rsid w:val="00880A12"/>
    <w:rsid w:val="008821A6"/>
    <w:rsid w:val="00883A94"/>
    <w:rsid w:val="008842C7"/>
    <w:rsid w:val="008866A4"/>
    <w:rsid w:val="00892A1C"/>
    <w:rsid w:val="00892F12"/>
    <w:rsid w:val="00896C2D"/>
    <w:rsid w:val="008A0B5C"/>
    <w:rsid w:val="008A3E1D"/>
    <w:rsid w:val="008A4C5E"/>
    <w:rsid w:val="008A5153"/>
    <w:rsid w:val="008A61E5"/>
    <w:rsid w:val="008A71FF"/>
    <w:rsid w:val="008B278F"/>
    <w:rsid w:val="008B3AE3"/>
    <w:rsid w:val="008B3DB7"/>
    <w:rsid w:val="008B4591"/>
    <w:rsid w:val="008B4FC0"/>
    <w:rsid w:val="008B5AAA"/>
    <w:rsid w:val="008B7164"/>
    <w:rsid w:val="008C3557"/>
    <w:rsid w:val="008C4038"/>
    <w:rsid w:val="008C415E"/>
    <w:rsid w:val="008C6B0A"/>
    <w:rsid w:val="008C6EB8"/>
    <w:rsid w:val="008D1732"/>
    <w:rsid w:val="008D1841"/>
    <w:rsid w:val="008D4118"/>
    <w:rsid w:val="008E09B6"/>
    <w:rsid w:val="008E0F2F"/>
    <w:rsid w:val="008E2750"/>
    <w:rsid w:val="008E29CF"/>
    <w:rsid w:val="008E415C"/>
    <w:rsid w:val="008E74E2"/>
    <w:rsid w:val="008F107C"/>
    <w:rsid w:val="008F1E32"/>
    <w:rsid w:val="008F38FA"/>
    <w:rsid w:val="008F4883"/>
    <w:rsid w:val="008F5B67"/>
    <w:rsid w:val="008F7AB3"/>
    <w:rsid w:val="00900CA6"/>
    <w:rsid w:val="0090515D"/>
    <w:rsid w:val="009066E6"/>
    <w:rsid w:val="009069DB"/>
    <w:rsid w:val="009079B2"/>
    <w:rsid w:val="00907E09"/>
    <w:rsid w:val="00907F72"/>
    <w:rsid w:val="00911B85"/>
    <w:rsid w:val="0091292F"/>
    <w:rsid w:val="00913249"/>
    <w:rsid w:val="0091446C"/>
    <w:rsid w:val="00914981"/>
    <w:rsid w:val="00915739"/>
    <w:rsid w:val="009160BF"/>
    <w:rsid w:val="00916D66"/>
    <w:rsid w:val="00916EEA"/>
    <w:rsid w:val="00921A23"/>
    <w:rsid w:val="00922586"/>
    <w:rsid w:val="00925E6F"/>
    <w:rsid w:val="00925F9A"/>
    <w:rsid w:val="00934F01"/>
    <w:rsid w:val="00942CEE"/>
    <w:rsid w:val="009450C2"/>
    <w:rsid w:val="00945613"/>
    <w:rsid w:val="00945F86"/>
    <w:rsid w:val="00947798"/>
    <w:rsid w:val="00950060"/>
    <w:rsid w:val="00951A31"/>
    <w:rsid w:val="00952FBA"/>
    <w:rsid w:val="00961038"/>
    <w:rsid w:val="00961EAA"/>
    <w:rsid w:val="00962E6A"/>
    <w:rsid w:val="00963F3D"/>
    <w:rsid w:val="00964532"/>
    <w:rsid w:val="0096532D"/>
    <w:rsid w:val="00965746"/>
    <w:rsid w:val="009658A0"/>
    <w:rsid w:val="00965FA2"/>
    <w:rsid w:val="00967565"/>
    <w:rsid w:val="00970FB4"/>
    <w:rsid w:val="00971CF9"/>
    <w:rsid w:val="00971DD2"/>
    <w:rsid w:val="0098478D"/>
    <w:rsid w:val="009855BF"/>
    <w:rsid w:val="00985748"/>
    <w:rsid w:val="009857C7"/>
    <w:rsid w:val="009868A4"/>
    <w:rsid w:val="00986E6F"/>
    <w:rsid w:val="00991390"/>
    <w:rsid w:val="00991486"/>
    <w:rsid w:val="00991A03"/>
    <w:rsid w:val="009920AB"/>
    <w:rsid w:val="00992185"/>
    <w:rsid w:val="009921BF"/>
    <w:rsid w:val="009925AA"/>
    <w:rsid w:val="00993FBD"/>
    <w:rsid w:val="0099695F"/>
    <w:rsid w:val="0099740E"/>
    <w:rsid w:val="00997940"/>
    <w:rsid w:val="009A3BA3"/>
    <w:rsid w:val="009A401F"/>
    <w:rsid w:val="009A6E6E"/>
    <w:rsid w:val="009A6E7D"/>
    <w:rsid w:val="009A78FD"/>
    <w:rsid w:val="009A7A16"/>
    <w:rsid w:val="009A7C09"/>
    <w:rsid w:val="009B1368"/>
    <w:rsid w:val="009B3E8D"/>
    <w:rsid w:val="009B4B86"/>
    <w:rsid w:val="009B7773"/>
    <w:rsid w:val="009C1C84"/>
    <w:rsid w:val="009C2607"/>
    <w:rsid w:val="009C2D92"/>
    <w:rsid w:val="009C3874"/>
    <w:rsid w:val="009C3B69"/>
    <w:rsid w:val="009C4318"/>
    <w:rsid w:val="009C5EBA"/>
    <w:rsid w:val="009C7AA7"/>
    <w:rsid w:val="009D04E1"/>
    <w:rsid w:val="009D0F87"/>
    <w:rsid w:val="009D1BC6"/>
    <w:rsid w:val="009D2FF6"/>
    <w:rsid w:val="009D3D74"/>
    <w:rsid w:val="009D488A"/>
    <w:rsid w:val="009D4C14"/>
    <w:rsid w:val="009D5C47"/>
    <w:rsid w:val="009E1CE2"/>
    <w:rsid w:val="009E4151"/>
    <w:rsid w:val="009E41F0"/>
    <w:rsid w:val="009E4FB6"/>
    <w:rsid w:val="009E6E4A"/>
    <w:rsid w:val="009E7EA0"/>
    <w:rsid w:val="009F4233"/>
    <w:rsid w:val="009F5223"/>
    <w:rsid w:val="009F6FCE"/>
    <w:rsid w:val="00A02C0D"/>
    <w:rsid w:val="00A0394A"/>
    <w:rsid w:val="00A03C3F"/>
    <w:rsid w:val="00A060E2"/>
    <w:rsid w:val="00A06FFF"/>
    <w:rsid w:val="00A07D92"/>
    <w:rsid w:val="00A10B21"/>
    <w:rsid w:val="00A126DE"/>
    <w:rsid w:val="00A1493B"/>
    <w:rsid w:val="00A17B0C"/>
    <w:rsid w:val="00A2015B"/>
    <w:rsid w:val="00A2082B"/>
    <w:rsid w:val="00A23305"/>
    <w:rsid w:val="00A24622"/>
    <w:rsid w:val="00A24BC1"/>
    <w:rsid w:val="00A26AA4"/>
    <w:rsid w:val="00A27297"/>
    <w:rsid w:val="00A27A9A"/>
    <w:rsid w:val="00A3106C"/>
    <w:rsid w:val="00A311BD"/>
    <w:rsid w:val="00A3446E"/>
    <w:rsid w:val="00A34871"/>
    <w:rsid w:val="00A37619"/>
    <w:rsid w:val="00A37700"/>
    <w:rsid w:val="00A404B9"/>
    <w:rsid w:val="00A4056D"/>
    <w:rsid w:val="00A41101"/>
    <w:rsid w:val="00A41700"/>
    <w:rsid w:val="00A41CEC"/>
    <w:rsid w:val="00A4230C"/>
    <w:rsid w:val="00A424D8"/>
    <w:rsid w:val="00A42AA0"/>
    <w:rsid w:val="00A43F28"/>
    <w:rsid w:val="00A44361"/>
    <w:rsid w:val="00A447D2"/>
    <w:rsid w:val="00A50A73"/>
    <w:rsid w:val="00A51096"/>
    <w:rsid w:val="00A54508"/>
    <w:rsid w:val="00A5451B"/>
    <w:rsid w:val="00A56464"/>
    <w:rsid w:val="00A577DC"/>
    <w:rsid w:val="00A57E2E"/>
    <w:rsid w:val="00A57EED"/>
    <w:rsid w:val="00A60182"/>
    <w:rsid w:val="00A61083"/>
    <w:rsid w:val="00A66065"/>
    <w:rsid w:val="00A66714"/>
    <w:rsid w:val="00A70440"/>
    <w:rsid w:val="00A70751"/>
    <w:rsid w:val="00A71042"/>
    <w:rsid w:val="00A71AA0"/>
    <w:rsid w:val="00A71E82"/>
    <w:rsid w:val="00A7532D"/>
    <w:rsid w:val="00A758D6"/>
    <w:rsid w:val="00A76067"/>
    <w:rsid w:val="00A77047"/>
    <w:rsid w:val="00A80EA0"/>
    <w:rsid w:val="00A8199F"/>
    <w:rsid w:val="00A81D91"/>
    <w:rsid w:val="00A8347A"/>
    <w:rsid w:val="00A83549"/>
    <w:rsid w:val="00A83FDF"/>
    <w:rsid w:val="00A8740A"/>
    <w:rsid w:val="00A87B9B"/>
    <w:rsid w:val="00A90736"/>
    <w:rsid w:val="00A909D9"/>
    <w:rsid w:val="00A92AEC"/>
    <w:rsid w:val="00A9395B"/>
    <w:rsid w:val="00A939A3"/>
    <w:rsid w:val="00A963B4"/>
    <w:rsid w:val="00A9665A"/>
    <w:rsid w:val="00A9709E"/>
    <w:rsid w:val="00A97F51"/>
    <w:rsid w:val="00AA02AF"/>
    <w:rsid w:val="00AA119B"/>
    <w:rsid w:val="00AA147A"/>
    <w:rsid w:val="00AA248D"/>
    <w:rsid w:val="00AA2A34"/>
    <w:rsid w:val="00AA2E62"/>
    <w:rsid w:val="00AA3F68"/>
    <w:rsid w:val="00AA44B2"/>
    <w:rsid w:val="00AA4FD9"/>
    <w:rsid w:val="00AA6F2C"/>
    <w:rsid w:val="00AB0BBE"/>
    <w:rsid w:val="00AB17DB"/>
    <w:rsid w:val="00AB1CC3"/>
    <w:rsid w:val="00AB282A"/>
    <w:rsid w:val="00AB2888"/>
    <w:rsid w:val="00AB34EF"/>
    <w:rsid w:val="00AB35C1"/>
    <w:rsid w:val="00AB3E97"/>
    <w:rsid w:val="00AB7822"/>
    <w:rsid w:val="00AC1CE3"/>
    <w:rsid w:val="00AC2EEE"/>
    <w:rsid w:val="00AC5F02"/>
    <w:rsid w:val="00AD0049"/>
    <w:rsid w:val="00AD16B3"/>
    <w:rsid w:val="00AD3354"/>
    <w:rsid w:val="00AD526B"/>
    <w:rsid w:val="00AD7121"/>
    <w:rsid w:val="00AE1834"/>
    <w:rsid w:val="00AE2651"/>
    <w:rsid w:val="00AE4095"/>
    <w:rsid w:val="00AE4278"/>
    <w:rsid w:val="00AE718C"/>
    <w:rsid w:val="00AE7448"/>
    <w:rsid w:val="00AF01A9"/>
    <w:rsid w:val="00AF2510"/>
    <w:rsid w:val="00AF5010"/>
    <w:rsid w:val="00AF5677"/>
    <w:rsid w:val="00AF6CC5"/>
    <w:rsid w:val="00AF76A6"/>
    <w:rsid w:val="00B008C5"/>
    <w:rsid w:val="00B0102C"/>
    <w:rsid w:val="00B01177"/>
    <w:rsid w:val="00B017BE"/>
    <w:rsid w:val="00B029FA"/>
    <w:rsid w:val="00B033B4"/>
    <w:rsid w:val="00B04163"/>
    <w:rsid w:val="00B046F6"/>
    <w:rsid w:val="00B05E3B"/>
    <w:rsid w:val="00B05F62"/>
    <w:rsid w:val="00B07FB1"/>
    <w:rsid w:val="00B105B4"/>
    <w:rsid w:val="00B1133E"/>
    <w:rsid w:val="00B11F8D"/>
    <w:rsid w:val="00B1212C"/>
    <w:rsid w:val="00B13259"/>
    <w:rsid w:val="00B134E1"/>
    <w:rsid w:val="00B1519B"/>
    <w:rsid w:val="00B1521B"/>
    <w:rsid w:val="00B152A5"/>
    <w:rsid w:val="00B20D48"/>
    <w:rsid w:val="00B23513"/>
    <w:rsid w:val="00B236BD"/>
    <w:rsid w:val="00B2420F"/>
    <w:rsid w:val="00B2662B"/>
    <w:rsid w:val="00B279D2"/>
    <w:rsid w:val="00B315F3"/>
    <w:rsid w:val="00B32D0F"/>
    <w:rsid w:val="00B3460E"/>
    <w:rsid w:val="00B34981"/>
    <w:rsid w:val="00B35B13"/>
    <w:rsid w:val="00B370C7"/>
    <w:rsid w:val="00B43CA5"/>
    <w:rsid w:val="00B452D8"/>
    <w:rsid w:val="00B452EB"/>
    <w:rsid w:val="00B46AC1"/>
    <w:rsid w:val="00B51272"/>
    <w:rsid w:val="00B5265B"/>
    <w:rsid w:val="00B53784"/>
    <w:rsid w:val="00B550AA"/>
    <w:rsid w:val="00B5601D"/>
    <w:rsid w:val="00B5755D"/>
    <w:rsid w:val="00B614ED"/>
    <w:rsid w:val="00B6510E"/>
    <w:rsid w:val="00B65CD6"/>
    <w:rsid w:val="00B66C61"/>
    <w:rsid w:val="00B705DB"/>
    <w:rsid w:val="00B70694"/>
    <w:rsid w:val="00B70D71"/>
    <w:rsid w:val="00B73D64"/>
    <w:rsid w:val="00B757F8"/>
    <w:rsid w:val="00B76DC1"/>
    <w:rsid w:val="00B7713B"/>
    <w:rsid w:val="00B8003B"/>
    <w:rsid w:val="00B82349"/>
    <w:rsid w:val="00B8451E"/>
    <w:rsid w:val="00B86EAD"/>
    <w:rsid w:val="00B90189"/>
    <w:rsid w:val="00B931DC"/>
    <w:rsid w:val="00BA0528"/>
    <w:rsid w:val="00BA302A"/>
    <w:rsid w:val="00BA3543"/>
    <w:rsid w:val="00BA4C84"/>
    <w:rsid w:val="00BA5DCE"/>
    <w:rsid w:val="00BA6B7B"/>
    <w:rsid w:val="00BA6F97"/>
    <w:rsid w:val="00BA78DB"/>
    <w:rsid w:val="00BB0205"/>
    <w:rsid w:val="00BB04E8"/>
    <w:rsid w:val="00BB2E46"/>
    <w:rsid w:val="00BB31A5"/>
    <w:rsid w:val="00BB38FE"/>
    <w:rsid w:val="00BB4723"/>
    <w:rsid w:val="00BB5027"/>
    <w:rsid w:val="00BB6C29"/>
    <w:rsid w:val="00BB70E9"/>
    <w:rsid w:val="00BB762A"/>
    <w:rsid w:val="00BC09F6"/>
    <w:rsid w:val="00BC12EE"/>
    <w:rsid w:val="00BC2EB7"/>
    <w:rsid w:val="00BC4BAD"/>
    <w:rsid w:val="00BC54A3"/>
    <w:rsid w:val="00BC57FD"/>
    <w:rsid w:val="00BC6E11"/>
    <w:rsid w:val="00BD064C"/>
    <w:rsid w:val="00BD2B48"/>
    <w:rsid w:val="00BD2E0C"/>
    <w:rsid w:val="00BD3AE5"/>
    <w:rsid w:val="00BD6A08"/>
    <w:rsid w:val="00BE019E"/>
    <w:rsid w:val="00BE1C86"/>
    <w:rsid w:val="00BE287B"/>
    <w:rsid w:val="00BE2AF9"/>
    <w:rsid w:val="00BE4DC4"/>
    <w:rsid w:val="00BE53EE"/>
    <w:rsid w:val="00BE5A20"/>
    <w:rsid w:val="00BE6261"/>
    <w:rsid w:val="00BF1704"/>
    <w:rsid w:val="00BF1DA8"/>
    <w:rsid w:val="00BF1E7B"/>
    <w:rsid w:val="00BF20DE"/>
    <w:rsid w:val="00BF2184"/>
    <w:rsid w:val="00BF29DF"/>
    <w:rsid w:val="00BF308F"/>
    <w:rsid w:val="00BF3781"/>
    <w:rsid w:val="00BF3E97"/>
    <w:rsid w:val="00BF6501"/>
    <w:rsid w:val="00BF6A5F"/>
    <w:rsid w:val="00BF7124"/>
    <w:rsid w:val="00BF79B8"/>
    <w:rsid w:val="00C001B3"/>
    <w:rsid w:val="00C0394A"/>
    <w:rsid w:val="00C10404"/>
    <w:rsid w:val="00C10541"/>
    <w:rsid w:val="00C10561"/>
    <w:rsid w:val="00C1133A"/>
    <w:rsid w:val="00C125BC"/>
    <w:rsid w:val="00C14E4C"/>
    <w:rsid w:val="00C14F8D"/>
    <w:rsid w:val="00C174DF"/>
    <w:rsid w:val="00C17DA5"/>
    <w:rsid w:val="00C21818"/>
    <w:rsid w:val="00C22CA4"/>
    <w:rsid w:val="00C3011E"/>
    <w:rsid w:val="00C30713"/>
    <w:rsid w:val="00C31977"/>
    <w:rsid w:val="00C3457D"/>
    <w:rsid w:val="00C36033"/>
    <w:rsid w:val="00C40C80"/>
    <w:rsid w:val="00C40DAA"/>
    <w:rsid w:val="00C410BE"/>
    <w:rsid w:val="00C41426"/>
    <w:rsid w:val="00C41AE5"/>
    <w:rsid w:val="00C43103"/>
    <w:rsid w:val="00C451A8"/>
    <w:rsid w:val="00C46FAF"/>
    <w:rsid w:val="00C51AF8"/>
    <w:rsid w:val="00C51CEF"/>
    <w:rsid w:val="00C52572"/>
    <w:rsid w:val="00C55BA1"/>
    <w:rsid w:val="00C5690B"/>
    <w:rsid w:val="00C5712A"/>
    <w:rsid w:val="00C577F5"/>
    <w:rsid w:val="00C61C0A"/>
    <w:rsid w:val="00C6267F"/>
    <w:rsid w:val="00C62D0D"/>
    <w:rsid w:val="00C6454A"/>
    <w:rsid w:val="00C6738B"/>
    <w:rsid w:val="00C71DB1"/>
    <w:rsid w:val="00C7239C"/>
    <w:rsid w:val="00C72B39"/>
    <w:rsid w:val="00C73E8B"/>
    <w:rsid w:val="00C84119"/>
    <w:rsid w:val="00C84D1B"/>
    <w:rsid w:val="00C8504C"/>
    <w:rsid w:val="00C86F97"/>
    <w:rsid w:val="00C91452"/>
    <w:rsid w:val="00C93640"/>
    <w:rsid w:val="00C9583A"/>
    <w:rsid w:val="00C9633C"/>
    <w:rsid w:val="00C97693"/>
    <w:rsid w:val="00CA3BB7"/>
    <w:rsid w:val="00CA4542"/>
    <w:rsid w:val="00CA649B"/>
    <w:rsid w:val="00CB3664"/>
    <w:rsid w:val="00CB4E74"/>
    <w:rsid w:val="00CB512C"/>
    <w:rsid w:val="00CB625E"/>
    <w:rsid w:val="00CB7696"/>
    <w:rsid w:val="00CB7C9D"/>
    <w:rsid w:val="00CC032D"/>
    <w:rsid w:val="00CC2314"/>
    <w:rsid w:val="00CC4730"/>
    <w:rsid w:val="00CC487F"/>
    <w:rsid w:val="00CC4B7C"/>
    <w:rsid w:val="00CC5E30"/>
    <w:rsid w:val="00CC6604"/>
    <w:rsid w:val="00CC7B2B"/>
    <w:rsid w:val="00CE1E8F"/>
    <w:rsid w:val="00CE224C"/>
    <w:rsid w:val="00CE27DD"/>
    <w:rsid w:val="00CE2AE3"/>
    <w:rsid w:val="00CE4DB7"/>
    <w:rsid w:val="00CE59C7"/>
    <w:rsid w:val="00CE5B13"/>
    <w:rsid w:val="00CE66D1"/>
    <w:rsid w:val="00CE7C7C"/>
    <w:rsid w:val="00CF1CEC"/>
    <w:rsid w:val="00CF3703"/>
    <w:rsid w:val="00CF438E"/>
    <w:rsid w:val="00CF50E7"/>
    <w:rsid w:val="00CF6F12"/>
    <w:rsid w:val="00CF745E"/>
    <w:rsid w:val="00CF77A0"/>
    <w:rsid w:val="00CF7969"/>
    <w:rsid w:val="00CF7B9D"/>
    <w:rsid w:val="00D0143E"/>
    <w:rsid w:val="00D03BA1"/>
    <w:rsid w:val="00D06593"/>
    <w:rsid w:val="00D07B13"/>
    <w:rsid w:val="00D10681"/>
    <w:rsid w:val="00D109FC"/>
    <w:rsid w:val="00D14563"/>
    <w:rsid w:val="00D147B6"/>
    <w:rsid w:val="00D15126"/>
    <w:rsid w:val="00D152AC"/>
    <w:rsid w:val="00D15786"/>
    <w:rsid w:val="00D1620F"/>
    <w:rsid w:val="00D16749"/>
    <w:rsid w:val="00D16BB9"/>
    <w:rsid w:val="00D170A5"/>
    <w:rsid w:val="00D171A2"/>
    <w:rsid w:val="00D17DE8"/>
    <w:rsid w:val="00D20AEF"/>
    <w:rsid w:val="00D22592"/>
    <w:rsid w:val="00D22E05"/>
    <w:rsid w:val="00D271E9"/>
    <w:rsid w:val="00D32ED1"/>
    <w:rsid w:val="00D33279"/>
    <w:rsid w:val="00D33DAC"/>
    <w:rsid w:val="00D3474C"/>
    <w:rsid w:val="00D353E5"/>
    <w:rsid w:val="00D35519"/>
    <w:rsid w:val="00D362D9"/>
    <w:rsid w:val="00D3658C"/>
    <w:rsid w:val="00D412EC"/>
    <w:rsid w:val="00D41649"/>
    <w:rsid w:val="00D425F6"/>
    <w:rsid w:val="00D42F10"/>
    <w:rsid w:val="00D44340"/>
    <w:rsid w:val="00D44E3B"/>
    <w:rsid w:val="00D455B2"/>
    <w:rsid w:val="00D503F6"/>
    <w:rsid w:val="00D510CF"/>
    <w:rsid w:val="00D515E2"/>
    <w:rsid w:val="00D537CE"/>
    <w:rsid w:val="00D562FB"/>
    <w:rsid w:val="00D6037D"/>
    <w:rsid w:val="00D61010"/>
    <w:rsid w:val="00D613FD"/>
    <w:rsid w:val="00D62D87"/>
    <w:rsid w:val="00D6304A"/>
    <w:rsid w:val="00D638D9"/>
    <w:rsid w:val="00D65961"/>
    <w:rsid w:val="00D6699C"/>
    <w:rsid w:val="00D67BF4"/>
    <w:rsid w:val="00D70E13"/>
    <w:rsid w:val="00D71B92"/>
    <w:rsid w:val="00D75922"/>
    <w:rsid w:val="00D76979"/>
    <w:rsid w:val="00D76D13"/>
    <w:rsid w:val="00D8050D"/>
    <w:rsid w:val="00D8193C"/>
    <w:rsid w:val="00D824E3"/>
    <w:rsid w:val="00D84FE3"/>
    <w:rsid w:val="00D86EA9"/>
    <w:rsid w:val="00D86FB5"/>
    <w:rsid w:val="00D8773B"/>
    <w:rsid w:val="00D90BE0"/>
    <w:rsid w:val="00D91014"/>
    <w:rsid w:val="00D92B50"/>
    <w:rsid w:val="00D92FA8"/>
    <w:rsid w:val="00D93501"/>
    <w:rsid w:val="00D94EB4"/>
    <w:rsid w:val="00D97C99"/>
    <w:rsid w:val="00DA116F"/>
    <w:rsid w:val="00DA1565"/>
    <w:rsid w:val="00DA33DD"/>
    <w:rsid w:val="00DA4941"/>
    <w:rsid w:val="00DA528F"/>
    <w:rsid w:val="00DB0D3A"/>
    <w:rsid w:val="00DC031F"/>
    <w:rsid w:val="00DC22BF"/>
    <w:rsid w:val="00DC6CCA"/>
    <w:rsid w:val="00DD0AA5"/>
    <w:rsid w:val="00DD2A11"/>
    <w:rsid w:val="00DD2C56"/>
    <w:rsid w:val="00DD39D5"/>
    <w:rsid w:val="00DD3CE2"/>
    <w:rsid w:val="00DD73FC"/>
    <w:rsid w:val="00DD78B6"/>
    <w:rsid w:val="00DD7AEA"/>
    <w:rsid w:val="00DD7B29"/>
    <w:rsid w:val="00DE0984"/>
    <w:rsid w:val="00DE0DAC"/>
    <w:rsid w:val="00DE1457"/>
    <w:rsid w:val="00DE1A82"/>
    <w:rsid w:val="00DE2122"/>
    <w:rsid w:val="00DE22E2"/>
    <w:rsid w:val="00DE6919"/>
    <w:rsid w:val="00DE7200"/>
    <w:rsid w:val="00DE745C"/>
    <w:rsid w:val="00DE7FF7"/>
    <w:rsid w:val="00DF07F2"/>
    <w:rsid w:val="00DF0A0E"/>
    <w:rsid w:val="00DF14B8"/>
    <w:rsid w:val="00DF2A61"/>
    <w:rsid w:val="00DF2EFB"/>
    <w:rsid w:val="00DF4F9B"/>
    <w:rsid w:val="00DF60F2"/>
    <w:rsid w:val="00DF7A71"/>
    <w:rsid w:val="00E02CA7"/>
    <w:rsid w:val="00E03130"/>
    <w:rsid w:val="00E05FA7"/>
    <w:rsid w:val="00E060A0"/>
    <w:rsid w:val="00E061C1"/>
    <w:rsid w:val="00E062A3"/>
    <w:rsid w:val="00E07CA8"/>
    <w:rsid w:val="00E155CD"/>
    <w:rsid w:val="00E15745"/>
    <w:rsid w:val="00E177B5"/>
    <w:rsid w:val="00E17921"/>
    <w:rsid w:val="00E2490E"/>
    <w:rsid w:val="00E24D95"/>
    <w:rsid w:val="00E25565"/>
    <w:rsid w:val="00E25611"/>
    <w:rsid w:val="00E26931"/>
    <w:rsid w:val="00E2706D"/>
    <w:rsid w:val="00E30928"/>
    <w:rsid w:val="00E32E9C"/>
    <w:rsid w:val="00E33305"/>
    <w:rsid w:val="00E3335D"/>
    <w:rsid w:val="00E366ED"/>
    <w:rsid w:val="00E36A20"/>
    <w:rsid w:val="00E36DD5"/>
    <w:rsid w:val="00E36FDA"/>
    <w:rsid w:val="00E40657"/>
    <w:rsid w:val="00E40F35"/>
    <w:rsid w:val="00E42388"/>
    <w:rsid w:val="00E42B2B"/>
    <w:rsid w:val="00E42FD4"/>
    <w:rsid w:val="00E45C7D"/>
    <w:rsid w:val="00E46613"/>
    <w:rsid w:val="00E47971"/>
    <w:rsid w:val="00E51B65"/>
    <w:rsid w:val="00E51C8D"/>
    <w:rsid w:val="00E51E72"/>
    <w:rsid w:val="00E536C7"/>
    <w:rsid w:val="00E572F5"/>
    <w:rsid w:val="00E62235"/>
    <w:rsid w:val="00E6284F"/>
    <w:rsid w:val="00E63426"/>
    <w:rsid w:val="00E63BC4"/>
    <w:rsid w:val="00E65428"/>
    <w:rsid w:val="00E659D1"/>
    <w:rsid w:val="00E664A4"/>
    <w:rsid w:val="00E73FCA"/>
    <w:rsid w:val="00E745E6"/>
    <w:rsid w:val="00E773C8"/>
    <w:rsid w:val="00E81258"/>
    <w:rsid w:val="00E82268"/>
    <w:rsid w:val="00E833F2"/>
    <w:rsid w:val="00E83553"/>
    <w:rsid w:val="00E84511"/>
    <w:rsid w:val="00E846F5"/>
    <w:rsid w:val="00E925D9"/>
    <w:rsid w:val="00E92F67"/>
    <w:rsid w:val="00E9418A"/>
    <w:rsid w:val="00E95C07"/>
    <w:rsid w:val="00E968EA"/>
    <w:rsid w:val="00E97420"/>
    <w:rsid w:val="00EA02AF"/>
    <w:rsid w:val="00EA244C"/>
    <w:rsid w:val="00EA2477"/>
    <w:rsid w:val="00EA33D3"/>
    <w:rsid w:val="00EA5DED"/>
    <w:rsid w:val="00EA77DF"/>
    <w:rsid w:val="00EA7B57"/>
    <w:rsid w:val="00EB0187"/>
    <w:rsid w:val="00EB0782"/>
    <w:rsid w:val="00EB6C9D"/>
    <w:rsid w:val="00EC032D"/>
    <w:rsid w:val="00EC189E"/>
    <w:rsid w:val="00EC36CA"/>
    <w:rsid w:val="00EC43B1"/>
    <w:rsid w:val="00EC65E9"/>
    <w:rsid w:val="00ED0120"/>
    <w:rsid w:val="00ED0CBB"/>
    <w:rsid w:val="00ED23AD"/>
    <w:rsid w:val="00ED5902"/>
    <w:rsid w:val="00ED6363"/>
    <w:rsid w:val="00ED66B5"/>
    <w:rsid w:val="00ED78FE"/>
    <w:rsid w:val="00EE11E2"/>
    <w:rsid w:val="00EE5733"/>
    <w:rsid w:val="00EE63CB"/>
    <w:rsid w:val="00EE7818"/>
    <w:rsid w:val="00EF2226"/>
    <w:rsid w:val="00EF43CB"/>
    <w:rsid w:val="00EF49CF"/>
    <w:rsid w:val="00F001FB"/>
    <w:rsid w:val="00F01847"/>
    <w:rsid w:val="00F02993"/>
    <w:rsid w:val="00F03FE5"/>
    <w:rsid w:val="00F04B5A"/>
    <w:rsid w:val="00F05194"/>
    <w:rsid w:val="00F053F6"/>
    <w:rsid w:val="00F07417"/>
    <w:rsid w:val="00F1262F"/>
    <w:rsid w:val="00F13E97"/>
    <w:rsid w:val="00F1510C"/>
    <w:rsid w:val="00F225C8"/>
    <w:rsid w:val="00F2334F"/>
    <w:rsid w:val="00F239DD"/>
    <w:rsid w:val="00F240BE"/>
    <w:rsid w:val="00F254C9"/>
    <w:rsid w:val="00F25CFB"/>
    <w:rsid w:val="00F33C82"/>
    <w:rsid w:val="00F355B6"/>
    <w:rsid w:val="00F40370"/>
    <w:rsid w:val="00F43672"/>
    <w:rsid w:val="00F4611A"/>
    <w:rsid w:val="00F47F87"/>
    <w:rsid w:val="00F50B56"/>
    <w:rsid w:val="00F51621"/>
    <w:rsid w:val="00F51C91"/>
    <w:rsid w:val="00F51EE5"/>
    <w:rsid w:val="00F5497F"/>
    <w:rsid w:val="00F56A04"/>
    <w:rsid w:val="00F57B0F"/>
    <w:rsid w:val="00F62BEE"/>
    <w:rsid w:val="00F62E58"/>
    <w:rsid w:val="00F6458C"/>
    <w:rsid w:val="00F66DCD"/>
    <w:rsid w:val="00F672C3"/>
    <w:rsid w:val="00F679A3"/>
    <w:rsid w:val="00F716FE"/>
    <w:rsid w:val="00F76110"/>
    <w:rsid w:val="00F76C8D"/>
    <w:rsid w:val="00F82500"/>
    <w:rsid w:val="00F8453D"/>
    <w:rsid w:val="00F84626"/>
    <w:rsid w:val="00F87952"/>
    <w:rsid w:val="00F92BA5"/>
    <w:rsid w:val="00F930FB"/>
    <w:rsid w:val="00F94496"/>
    <w:rsid w:val="00F96DF7"/>
    <w:rsid w:val="00F97516"/>
    <w:rsid w:val="00FA0CC8"/>
    <w:rsid w:val="00FA0CE7"/>
    <w:rsid w:val="00FA2D93"/>
    <w:rsid w:val="00FA3264"/>
    <w:rsid w:val="00FA3535"/>
    <w:rsid w:val="00FA42CA"/>
    <w:rsid w:val="00FA7141"/>
    <w:rsid w:val="00FB0E5F"/>
    <w:rsid w:val="00FB4BDD"/>
    <w:rsid w:val="00FB6DE8"/>
    <w:rsid w:val="00FB72B5"/>
    <w:rsid w:val="00FB740A"/>
    <w:rsid w:val="00FB7B89"/>
    <w:rsid w:val="00FB7D73"/>
    <w:rsid w:val="00FC02D1"/>
    <w:rsid w:val="00FC0952"/>
    <w:rsid w:val="00FC0ADE"/>
    <w:rsid w:val="00FC237E"/>
    <w:rsid w:val="00FC32B8"/>
    <w:rsid w:val="00FC551A"/>
    <w:rsid w:val="00FD311A"/>
    <w:rsid w:val="00FD468F"/>
    <w:rsid w:val="00FD4F0D"/>
    <w:rsid w:val="00FE12BF"/>
    <w:rsid w:val="00FE1E46"/>
    <w:rsid w:val="00FE3C8B"/>
    <w:rsid w:val="00FE5715"/>
    <w:rsid w:val="00FE7188"/>
    <w:rsid w:val="00FE7B03"/>
    <w:rsid w:val="00FE7F94"/>
    <w:rsid w:val="00FF02A7"/>
    <w:rsid w:val="00FF07C7"/>
    <w:rsid w:val="00FF0B48"/>
    <w:rsid w:val="00FF23F1"/>
    <w:rsid w:val="00FF25E4"/>
    <w:rsid w:val="00FF49C6"/>
    <w:rsid w:val="00FF4AF9"/>
    <w:rsid w:val="00FF6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rsid w:val="00A3106C"/>
    <w:rPr>
      <w:sz w:val="22"/>
    </w:rPr>
  </w:style>
  <w:style w:type="paragraph" w:styleId="Heading1">
    <w:name w:val="heading 1"/>
    <w:basedOn w:val="Normal"/>
    <w:next w:val="PGEBody1"/>
    <w:link w:val="Heading1Char"/>
    <w:qFormat/>
    <w:rsid w:val="000E78E6"/>
    <w:pPr>
      <w:keepNext/>
      <w:numPr>
        <w:numId w:val="14"/>
      </w:numPr>
      <w:spacing w:before="240" w:after="240"/>
      <w:outlineLvl w:val="0"/>
    </w:pPr>
    <w:rPr>
      <w:rFonts w:ascii="Verdana" w:hAnsi="Verdana"/>
      <w:b/>
      <w:kern w:val="28"/>
      <w:sz w:val="20"/>
    </w:rPr>
  </w:style>
  <w:style w:type="paragraph" w:styleId="Heading2">
    <w:name w:val="heading 2"/>
    <w:basedOn w:val="Normal"/>
    <w:next w:val="PGEBody2"/>
    <w:link w:val="Heading2Char"/>
    <w:qFormat/>
    <w:rsid w:val="000E78E6"/>
    <w:pPr>
      <w:keepNext/>
      <w:numPr>
        <w:ilvl w:val="1"/>
        <w:numId w:val="14"/>
      </w:numPr>
      <w:tabs>
        <w:tab w:val="left" w:pos="936"/>
      </w:tabs>
      <w:spacing w:before="240" w:after="60"/>
      <w:outlineLvl w:val="1"/>
    </w:pPr>
    <w:rPr>
      <w:rFonts w:ascii="Verdana" w:hAnsi="Verdana"/>
      <w:sz w:val="20"/>
    </w:rPr>
  </w:style>
  <w:style w:type="paragraph" w:styleId="Heading3">
    <w:name w:val="heading 3"/>
    <w:basedOn w:val="Normal"/>
    <w:next w:val="PGEBody3"/>
    <w:link w:val="Heading3Char"/>
    <w:qFormat/>
    <w:rsid w:val="00D147B6"/>
    <w:pPr>
      <w:keepNext/>
      <w:numPr>
        <w:ilvl w:val="2"/>
        <w:numId w:val="14"/>
      </w:numPr>
      <w:spacing w:before="240" w:after="60"/>
      <w:outlineLvl w:val="2"/>
    </w:pPr>
    <w:rPr>
      <w:rFonts w:ascii="Verdana" w:hAnsi="Verdana"/>
      <w:sz w:val="20"/>
    </w:rPr>
  </w:style>
  <w:style w:type="paragraph" w:styleId="Heading4">
    <w:name w:val="heading 4"/>
    <w:basedOn w:val="Normal"/>
    <w:next w:val="Normal"/>
    <w:link w:val="Heading4Char"/>
    <w:qFormat/>
    <w:rsid w:val="000E78E6"/>
    <w:pPr>
      <w:keepNext/>
      <w:numPr>
        <w:ilvl w:val="3"/>
        <w:numId w:val="14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D22E05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aliases w:val="Body1_2"/>
    <w:next w:val="PGEBody3"/>
    <w:link w:val="Heading6Char"/>
    <w:qFormat/>
    <w:rsid w:val="00D22E05"/>
    <w:pPr>
      <w:numPr>
        <w:ilvl w:val="5"/>
        <w:numId w:val="2"/>
      </w:numPr>
      <w:outlineLvl w:val="5"/>
    </w:pPr>
    <w:rPr>
      <w:rFonts w:ascii="Verdana" w:hAnsi="Verdana"/>
      <w:bCs/>
      <w:szCs w:val="22"/>
    </w:rPr>
  </w:style>
  <w:style w:type="paragraph" w:styleId="Heading7">
    <w:name w:val="heading 7"/>
    <w:basedOn w:val="Normal"/>
    <w:next w:val="Normal"/>
    <w:link w:val="Heading7Char"/>
    <w:qFormat/>
    <w:rsid w:val="00D22E05"/>
    <w:p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link w:val="Heading8Char"/>
    <w:qFormat/>
    <w:rsid w:val="00D22E05"/>
    <w:p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qFormat/>
    <w:rsid w:val="00D22E05"/>
    <w:pPr>
      <w:spacing w:before="240" w:after="60"/>
      <w:outlineLvl w:val="8"/>
    </w:pPr>
    <w:rPr>
      <w:rFonts w:ascii="Arial" w:hAnsi="Arial"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0E78E6"/>
    <w:rPr>
      <w:rFonts w:ascii="Verdana" w:hAnsi="Verdana"/>
      <w:b/>
      <w:kern w:val="28"/>
    </w:rPr>
  </w:style>
  <w:style w:type="character" w:customStyle="1" w:styleId="Heading3Char">
    <w:name w:val="Heading 3 Char"/>
    <w:link w:val="Heading3"/>
    <w:rsid w:val="00D147B6"/>
    <w:rPr>
      <w:rFonts w:ascii="Verdana" w:hAnsi="Verdana"/>
    </w:rPr>
  </w:style>
  <w:style w:type="character" w:customStyle="1" w:styleId="Heading4Char">
    <w:name w:val="Heading 4 Char"/>
    <w:link w:val="Heading4"/>
    <w:rsid w:val="000E78E6"/>
    <w:rPr>
      <w:b/>
      <w:bCs/>
      <w:sz w:val="28"/>
      <w:szCs w:val="28"/>
    </w:rPr>
  </w:style>
  <w:style w:type="character" w:styleId="Hyperlink">
    <w:name w:val="Hyperlink"/>
    <w:uiPriority w:val="99"/>
    <w:rsid w:val="002005C4"/>
    <w:rPr>
      <w:rFonts w:ascii="Times New Roman" w:hAnsi="Times New Roman"/>
      <w:color w:val="0000FF"/>
      <w:sz w:val="22"/>
      <w:szCs w:val="22"/>
      <w:u w:val="single"/>
    </w:rPr>
  </w:style>
  <w:style w:type="paragraph" w:styleId="NormalWeb">
    <w:name w:val="Normal (Web)"/>
    <w:basedOn w:val="Normal"/>
    <w:uiPriority w:val="99"/>
    <w:unhideWhenUsed/>
    <w:rsid w:val="009C2607"/>
    <w:pPr>
      <w:spacing w:before="100" w:beforeAutospacing="1" w:after="100" w:afterAutospacing="1"/>
    </w:pPr>
    <w:rPr>
      <w:sz w:val="24"/>
      <w:szCs w:val="24"/>
    </w:rPr>
  </w:style>
  <w:style w:type="character" w:customStyle="1" w:styleId="linkterms">
    <w:name w:val="linkterms"/>
    <w:basedOn w:val="DefaultParagraphFont"/>
    <w:rsid w:val="009C2607"/>
  </w:style>
  <w:style w:type="paragraph" w:styleId="TOCHeading">
    <w:name w:val="TOC Heading"/>
    <w:basedOn w:val="Heading1"/>
    <w:next w:val="Normal"/>
    <w:uiPriority w:val="39"/>
    <w:qFormat/>
    <w:rsid w:val="006025BD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color w:val="365F91"/>
      <w:kern w:val="0"/>
      <w:szCs w:val="28"/>
    </w:rPr>
  </w:style>
  <w:style w:type="paragraph" w:customStyle="1" w:styleId="Picture1">
    <w:name w:val="Picture1"/>
    <w:basedOn w:val="Normal"/>
    <w:rsid w:val="000C189F"/>
    <w:pPr>
      <w:ind w:left="1080"/>
    </w:pPr>
    <w:rPr>
      <w:rFonts w:ascii="Arial" w:hAnsi="Arial" w:cs="Arial"/>
      <w:szCs w:val="22"/>
    </w:rPr>
  </w:style>
  <w:style w:type="paragraph" w:styleId="ListNumber">
    <w:name w:val="List Number"/>
    <w:basedOn w:val="Normal"/>
    <w:rsid w:val="009921BF"/>
    <w:pPr>
      <w:numPr>
        <w:numId w:val="7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C260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C2607"/>
    <w:rPr>
      <w:rFonts w:ascii="Tahoma" w:hAnsi="Tahoma" w:cs="Tahoma"/>
      <w:sz w:val="16"/>
      <w:szCs w:val="16"/>
    </w:rPr>
  </w:style>
  <w:style w:type="character" w:customStyle="1" w:styleId="Heading2Char">
    <w:name w:val="Heading 2 Char"/>
    <w:link w:val="Heading2"/>
    <w:rsid w:val="000E78E6"/>
    <w:rPr>
      <w:rFonts w:ascii="Verdana" w:hAnsi="Verdana"/>
    </w:rPr>
  </w:style>
  <w:style w:type="character" w:customStyle="1" w:styleId="Heading5Char">
    <w:name w:val="Heading 5 Char"/>
    <w:link w:val="Heading5"/>
    <w:rsid w:val="006025BD"/>
    <w:rPr>
      <w:b/>
      <w:bCs/>
      <w:i/>
      <w:iCs/>
      <w:sz w:val="26"/>
      <w:szCs w:val="26"/>
      <w:lang w:val="en-US" w:eastAsia="en-US" w:bidi="ar-SA"/>
    </w:rPr>
  </w:style>
  <w:style w:type="character" w:customStyle="1" w:styleId="Heading6Char">
    <w:name w:val="Heading 6 Char"/>
    <w:aliases w:val="Body1_2 Char"/>
    <w:link w:val="Heading6"/>
    <w:rsid w:val="00D22E05"/>
    <w:rPr>
      <w:rFonts w:ascii="Verdana" w:hAnsi="Verdana"/>
      <w:bCs/>
      <w:szCs w:val="22"/>
    </w:rPr>
  </w:style>
  <w:style w:type="character" w:customStyle="1" w:styleId="Heading7Char">
    <w:name w:val="Heading 7 Char"/>
    <w:link w:val="Heading7"/>
    <w:rsid w:val="006025BD"/>
    <w:rPr>
      <w:sz w:val="24"/>
      <w:szCs w:val="24"/>
      <w:lang w:val="en-US" w:eastAsia="en-US" w:bidi="ar-SA"/>
    </w:rPr>
  </w:style>
  <w:style w:type="character" w:customStyle="1" w:styleId="Heading8Char">
    <w:name w:val="Heading 8 Char"/>
    <w:link w:val="Heading8"/>
    <w:rsid w:val="006025BD"/>
    <w:rPr>
      <w:i/>
      <w:iCs/>
      <w:sz w:val="24"/>
      <w:szCs w:val="24"/>
      <w:lang w:val="en-US" w:eastAsia="en-US" w:bidi="ar-SA"/>
    </w:rPr>
  </w:style>
  <w:style w:type="character" w:customStyle="1" w:styleId="Heading9Char">
    <w:name w:val="Heading 9 Char"/>
    <w:link w:val="Heading9"/>
    <w:rsid w:val="006025BD"/>
    <w:rPr>
      <w:rFonts w:ascii="Arial" w:hAnsi="Arial" w:cs="Arial"/>
      <w:sz w:val="22"/>
      <w:szCs w:val="22"/>
      <w:lang w:val="en-US" w:eastAsia="en-US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6025BD"/>
    <w:pPr>
      <w:pBdr>
        <w:bottom w:val="single" w:sz="8" w:space="4" w:color="4F81BD"/>
      </w:pBdr>
      <w:spacing w:after="300"/>
      <w:contextualSpacing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link w:val="Title"/>
    <w:uiPriority w:val="10"/>
    <w:rsid w:val="006025BD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25BD"/>
    <w:pPr>
      <w:numPr>
        <w:ilvl w:val="1"/>
      </w:numPr>
    </w:pPr>
    <w:rPr>
      <w:rFonts w:ascii="Cambria" w:hAnsi="Cambria"/>
      <w:i/>
      <w:iCs/>
      <w:color w:val="4F81BD"/>
      <w:spacing w:val="15"/>
      <w:sz w:val="24"/>
      <w:szCs w:val="24"/>
    </w:rPr>
  </w:style>
  <w:style w:type="character" w:customStyle="1" w:styleId="SubtitleChar">
    <w:name w:val="Subtitle Char"/>
    <w:link w:val="Subtitle"/>
    <w:uiPriority w:val="11"/>
    <w:rsid w:val="006025BD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character" w:styleId="Strong">
    <w:name w:val="Strong"/>
    <w:uiPriority w:val="22"/>
    <w:qFormat/>
    <w:rsid w:val="006025BD"/>
    <w:rPr>
      <w:b/>
      <w:bCs/>
    </w:rPr>
  </w:style>
  <w:style w:type="character" w:styleId="Emphasis">
    <w:name w:val="Emphasis"/>
    <w:uiPriority w:val="20"/>
    <w:qFormat/>
    <w:rsid w:val="006025BD"/>
    <w:rPr>
      <w:i/>
      <w:iCs/>
    </w:rPr>
  </w:style>
  <w:style w:type="paragraph" w:styleId="NoSpacing">
    <w:name w:val="No Spacing"/>
    <w:basedOn w:val="Normal"/>
    <w:link w:val="NoSpacingChar"/>
    <w:uiPriority w:val="1"/>
    <w:qFormat/>
    <w:rsid w:val="006025BD"/>
  </w:style>
  <w:style w:type="paragraph" w:styleId="ListParagraph">
    <w:name w:val="List Paragraph"/>
    <w:aliases w:val="Bullet List Paragraph,Use Case List Paragraph,Ref,List Paragraph11,List Paragraph111,FooterText,numbered,Paragraphe de liste,Normal Sentence,Figure_name,List Paragraph Option,Bulleted List1,lp1,List Paragraph2,List1,Bullet List,b1"/>
    <w:basedOn w:val="Normal"/>
    <w:link w:val="ListParagraphChar"/>
    <w:uiPriority w:val="34"/>
    <w:qFormat/>
    <w:rsid w:val="006025B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6025BD"/>
    <w:rPr>
      <w:i/>
      <w:iCs/>
      <w:color w:val="000000"/>
    </w:rPr>
  </w:style>
  <w:style w:type="character" w:customStyle="1" w:styleId="QuoteChar">
    <w:name w:val="Quote Char"/>
    <w:link w:val="Quote"/>
    <w:uiPriority w:val="29"/>
    <w:rsid w:val="006025BD"/>
    <w:rPr>
      <w:i/>
      <w:iCs/>
      <w:color w:val="000000"/>
      <w:sz w:val="2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25BD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rsid w:val="006025BD"/>
    <w:rPr>
      <w:b/>
      <w:bCs/>
      <w:i/>
      <w:iCs/>
      <w:color w:val="4F81BD"/>
      <w:sz w:val="22"/>
    </w:rPr>
  </w:style>
  <w:style w:type="character" w:styleId="SubtleEmphasis">
    <w:name w:val="Subtle Emphasis"/>
    <w:uiPriority w:val="19"/>
    <w:qFormat/>
    <w:rsid w:val="006025BD"/>
    <w:rPr>
      <w:i/>
      <w:iCs/>
      <w:color w:val="808080"/>
    </w:rPr>
  </w:style>
  <w:style w:type="character" w:styleId="IntenseEmphasis">
    <w:name w:val="Intense Emphasis"/>
    <w:uiPriority w:val="21"/>
    <w:qFormat/>
    <w:rsid w:val="006025BD"/>
    <w:rPr>
      <w:b/>
      <w:bCs/>
      <w:i/>
      <w:iCs/>
      <w:color w:val="4F81BD"/>
    </w:rPr>
  </w:style>
  <w:style w:type="character" w:styleId="SubtleReference">
    <w:name w:val="Subtle Reference"/>
    <w:uiPriority w:val="31"/>
    <w:qFormat/>
    <w:rsid w:val="006025BD"/>
    <w:rPr>
      <w:smallCaps/>
      <w:color w:val="C0504D"/>
      <w:u w:val="single"/>
    </w:rPr>
  </w:style>
  <w:style w:type="character" w:styleId="IntenseReference">
    <w:name w:val="Intense Reference"/>
    <w:uiPriority w:val="32"/>
    <w:qFormat/>
    <w:rsid w:val="006025BD"/>
    <w:rPr>
      <w:b/>
      <w:bCs/>
      <w:smallCaps/>
      <w:color w:val="C0504D"/>
      <w:spacing w:val="5"/>
      <w:u w:val="single"/>
    </w:rPr>
  </w:style>
  <w:style w:type="character" w:styleId="BookTitle">
    <w:name w:val="Book Title"/>
    <w:uiPriority w:val="33"/>
    <w:qFormat/>
    <w:rsid w:val="006025BD"/>
    <w:rPr>
      <w:b/>
      <w:bCs/>
      <w:smallCaps/>
      <w:spacing w:val="5"/>
    </w:rPr>
  </w:style>
  <w:style w:type="paragraph" w:styleId="ListNumber2">
    <w:name w:val="List Number 2"/>
    <w:basedOn w:val="Normal"/>
    <w:rsid w:val="009921BF"/>
    <w:pPr>
      <w:numPr>
        <w:numId w:val="8"/>
      </w:numPr>
    </w:pPr>
  </w:style>
  <w:style w:type="paragraph" w:styleId="Caption">
    <w:name w:val="caption"/>
    <w:basedOn w:val="Normal"/>
    <w:next w:val="Normal"/>
    <w:qFormat/>
    <w:rsid w:val="002005C4"/>
    <w:rPr>
      <w:b/>
      <w:bCs/>
      <w:sz w:val="20"/>
    </w:rPr>
  </w:style>
  <w:style w:type="character" w:customStyle="1" w:styleId="NoSpacingChar">
    <w:name w:val="No Spacing Char"/>
    <w:link w:val="NoSpacing"/>
    <w:uiPriority w:val="1"/>
    <w:rsid w:val="006025BD"/>
    <w:rPr>
      <w:sz w:val="22"/>
    </w:rPr>
  </w:style>
  <w:style w:type="character" w:customStyle="1" w:styleId="PGEWordHighlight">
    <w:name w:val="PGE Word Highlight"/>
    <w:rsid w:val="002005C4"/>
    <w:rPr>
      <w:b/>
    </w:rPr>
  </w:style>
  <w:style w:type="paragraph" w:customStyle="1" w:styleId="PGECaption">
    <w:name w:val="PGE Caption"/>
    <w:basedOn w:val="PGEBody1"/>
    <w:next w:val="PGEBody1"/>
    <w:rsid w:val="002005C4"/>
    <w:pPr>
      <w:jc w:val="center"/>
    </w:pPr>
    <w:rPr>
      <w:b/>
      <w:sz w:val="20"/>
    </w:rPr>
  </w:style>
  <w:style w:type="paragraph" w:customStyle="1" w:styleId="PGEBody2">
    <w:name w:val="PGE Body 2"/>
    <w:link w:val="PGEBody2CharChar"/>
    <w:rsid w:val="005E1B76"/>
    <w:pPr>
      <w:numPr>
        <w:numId w:val="5"/>
      </w:numPr>
      <w:spacing w:after="120"/>
    </w:pPr>
    <w:rPr>
      <w:rFonts w:ascii="Verdana" w:hAnsi="Verdana"/>
    </w:rPr>
  </w:style>
  <w:style w:type="paragraph" w:customStyle="1" w:styleId="PGEBody1">
    <w:name w:val="PGE Body 1"/>
    <w:basedOn w:val="Normal"/>
    <w:link w:val="PGEBody1Char"/>
    <w:rsid w:val="002005C4"/>
    <w:pPr>
      <w:spacing w:before="60" w:after="60"/>
    </w:pPr>
  </w:style>
  <w:style w:type="paragraph" w:customStyle="1" w:styleId="Paragraph">
    <w:name w:val="Paragraph"/>
    <w:basedOn w:val="Normal"/>
    <w:link w:val="ParagraphChar"/>
    <w:rsid w:val="002005C4"/>
    <w:pPr>
      <w:keepLines/>
      <w:tabs>
        <w:tab w:val="left" w:pos="360"/>
        <w:tab w:val="left" w:pos="720"/>
        <w:tab w:val="left" w:pos="1080"/>
        <w:tab w:val="left" w:pos="1440"/>
        <w:tab w:val="left" w:pos="1800"/>
      </w:tabs>
      <w:spacing w:before="240"/>
    </w:pPr>
  </w:style>
  <w:style w:type="character" w:customStyle="1" w:styleId="ParagraphChar">
    <w:name w:val="Paragraph Char"/>
    <w:link w:val="Paragraph"/>
    <w:rsid w:val="002005C4"/>
    <w:rPr>
      <w:sz w:val="22"/>
    </w:rPr>
  </w:style>
  <w:style w:type="character" w:customStyle="1" w:styleId="PGEBody1Char">
    <w:name w:val="PGE Body 1 Char"/>
    <w:basedOn w:val="ParagraphChar"/>
    <w:link w:val="PGEBody1"/>
    <w:rsid w:val="002005C4"/>
    <w:rPr>
      <w:sz w:val="22"/>
    </w:rPr>
  </w:style>
  <w:style w:type="character" w:customStyle="1" w:styleId="PGEBody2CharChar">
    <w:name w:val="PGE Body 2 Char Char"/>
    <w:link w:val="PGEBody2"/>
    <w:rsid w:val="005E1B76"/>
    <w:rPr>
      <w:rFonts w:ascii="Verdana" w:hAnsi="Verdana"/>
    </w:rPr>
  </w:style>
  <w:style w:type="paragraph" w:customStyle="1" w:styleId="PGEBody3">
    <w:name w:val="PGE Body 3"/>
    <w:basedOn w:val="PGEBody2"/>
    <w:link w:val="PGEBody3CharChar"/>
    <w:rsid w:val="000E78E6"/>
    <w:pPr>
      <w:numPr>
        <w:numId w:val="0"/>
      </w:numPr>
      <w:spacing w:after="0"/>
      <w:ind w:left="432"/>
    </w:pPr>
  </w:style>
  <w:style w:type="character" w:customStyle="1" w:styleId="PGEBody3CharChar">
    <w:name w:val="PGE Body 3 Char Char"/>
    <w:basedOn w:val="PGEBody2CharChar"/>
    <w:link w:val="PGEBody3"/>
    <w:rsid w:val="000E78E6"/>
    <w:rPr>
      <w:rFonts w:ascii="Verdana" w:hAnsi="Verdana"/>
    </w:rPr>
  </w:style>
  <w:style w:type="paragraph" w:customStyle="1" w:styleId="PGETOCTitle">
    <w:name w:val="PGE TOC Title"/>
    <w:basedOn w:val="PGEBody1"/>
    <w:rsid w:val="002005C4"/>
    <w:pPr>
      <w:jc w:val="center"/>
    </w:pPr>
    <w:rPr>
      <w:b/>
      <w:sz w:val="32"/>
      <w:szCs w:val="32"/>
    </w:rPr>
  </w:style>
  <w:style w:type="paragraph" w:customStyle="1" w:styleId="PGETOC1">
    <w:name w:val="PGE TOC 1"/>
    <w:basedOn w:val="Normal"/>
    <w:semiHidden/>
    <w:rsid w:val="001C7D98"/>
    <w:pPr>
      <w:tabs>
        <w:tab w:val="left" w:pos="720"/>
        <w:tab w:val="right" w:leader="dot" w:pos="8640"/>
      </w:tabs>
      <w:spacing w:before="240"/>
    </w:pPr>
    <w:rPr>
      <w:b/>
      <w:caps/>
      <w:noProof/>
      <w:sz w:val="24"/>
    </w:rPr>
  </w:style>
  <w:style w:type="paragraph" w:customStyle="1" w:styleId="PGEBullet1">
    <w:name w:val="PGE Bullet 1"/>
    <w:basedOn w:val="Normal"/>
    <w:link w:val="PGEBullet1CharChar"/>
    <w:rsid w:val="000E78E6"/>
    <w:pPr>
      <w:numPr>
        <w:numId w:val="6"/>
      </w:numPr>
      <w:ind w:left="792"/>
    </w:pPr>
    <w:rPr>
      <w:rFonts w:ascii="Verdana" w:hAnsi="Verdana"/>
      <w:sz w:val="20"/>
    </w:rPr>
  </w:style>
  <w:style w:type="paragraph" w:customStyle="1" w:styleId="PGEFooter">
    <w:name w:val="PGE Footer"/>
    <w:basedOn w:val="Normal"/>
    <w:rsid w:val="002005C4"/>
    <w:rPr>
      <w:snapToGrid w:val="0"/>
      <w:sz w:val="16"/>
    </w:rPr>
  </w:style>
  <w:style w:type="paragraph" w:customStyle="1" w:styleId="PGEBullet2">
    <w:name w:val="PGE Bullet 2"/>
    <w:basedOn w:val="PGEBullet1"/>
    <w:link w:val="PGEBullet2Char"/>
    <w:rsid w:val="002005C4"/>
    <w:pPr>
      <w:numPr>
        <w:ilvl w:val="1"/>
        <w:numId w:val="1"/>
      </w:numPr>
      <w:tabs>
        <w:tab w:val="clear" w:pos="1440"/>
        <w:tab w:val="num" w:pos="1080"/>
      </w:tabs>
      <w:ind w:left="1080"/>
    </w:pPr>
  </w:style>
  <w:style w:type="paragraph" w:customStyle="1" w:styleId="PGEBullet3">
    <w:name w:val="PGE Bullet 3"/>
    <w:basedOn w:val="PGEBullet2"/>
    <w:link w:val="PGEBullet3Char"/>
    <w:rsid w:val="002005C4"/>
    <w:pPr>
      <w:tabs>
        <w:tab w:val="clear" w:pos="1080"/>
        <w:tab w:val="num" w:pos="1440"/>
      </w:tabs>
      <w:ind w:left="1440"/>
    </w:pPr>
  </w:style>
  <w:style w:type="table" w:styleId="TableGrid">
    <w:name w:val="Table Grid"/>
    <w:basedOn w:val="TableNormal"/>
    <w:rsid w:val="002005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GEObjectReference">
    <w:name w:val="PGE Object Reference"/>
    <w:rsid w:val="002005C4"/>
    <w:rPr>
      <w:i/>
    </w:rPr>
  </w:style>
  <w:style w:type="character" w:customStyle="1" w:styleId="PGEBullet1CharChar">
    <w:name w:val="PGE Bullet 1 Char Char"/>
    <w:link w:val="PGEBullet1"/>
    <w:rsid w:val="000E78E6"/>
    <w:rPr>
      <w:rFonts w:ascii="Verdana" w:hAnsi="Verdana"/>
    </w:rPr>
  </w:style>
  <w:style w:type="paragraph" w:customStyle="1" w:styleId="PGETitlePage">
    <w:name w:val="PGE Title Page"/>
    <w:basedOn w:val="PGEBody1"/>
    <w:rsid w:val="002005C4"/>
    <w:rPr>
      <w:b/>
      <w:sz w:val="36"/>
      <w:szCs w:val="36"/>
    </w:rPr>
  </w:style>
  <w:style w:type="table" w:customStyle="1" w:styleId="PGEDefaultTable">
    <w:name w:val="PGE Default Table"/>
    <w:basedOn w:val="TableNormal"/>
    <w:rsid w:val="002005C4"/>
    <w:rPr>
      <w:szCs w:val="22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115" w:type="dxa"/>
        <w:right w:w="115" w:type="dxa"/>
      </w:tblCellMar>
    </w:tblPr>
    <w:trPr>
      <w:jc w:val="center"/>
    </w:trPr>
    <w:tblStylePr w:type="firstRow">
      <w:pPr>
        <w:jc w:val="center"/>
      </w:pPr>
      <w:rPr>
        <w:rFonts w:ascii="Arial Unicode MS" w:hAnsi="Arial Unicode MS"/>
        <w:b/>
        <w:sz w:val="20"/>
      </w:rPr>
      <w:tblPr/>
      <w:trPr>
        <w:tblHeader/>
      </w:trPr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E0E0E0"/>
      </w:tcPr>
    </w:tblStylePr>
  </w:style>
  <w:style w:type="character" w:customStyle="1" w:styleId="PGEBullet2Char">
    <w:name w:val="PGE Bullet 2 Char"/>
    <w:basedOn w:val="PGEBullet1CharChar"/>
    <w:link w:val="PGEBullet2"/>
    <w:rsid w:val="002005C4"/>
    <w:rPr>
      <w:rFonts w:ascii="Verdana" w:hAnsi="Verdana"/>
    </w:rPr>
  </w:style>
  <w:style w:type="character" w:customStyle="1" w:styleId="PGEBullet3Char">
    <w:name w:val="PGE Bullet 3 Char"/>
    <w:basedOn w:val="PGEBullet2Char"/>
    <w:link w:val="PGEBullet3"/>
    <w:rsid w:val="002005C4"/>
    <w:rPr>
      <w:rFonts w:ascii="Verdana" w:hAnsi="Verdana"/>
    </w:rPr>
  </w:style>
  <w:style w:type="paragraph" w:styleId="Header">
    <w:name w:val="header"/>
    <w:aliases w:val="h"/>
    <w:basedOn w:val="Normal"/>
    <w:link w:val="HeaderChar"/>
    <w:rsid w:val="002005C4"/>
    <w:pPr>
      <w:tabs>
        <w:tab w:val="center" w:pos="4320"/>
        <w:tab w:val="right" w:pos="8640"/>
      </w:tabs>
    </w:pPr>
  </w:style>
  <w:style w:type="character" w:customStyle="1" w:styleId="HeaderChar">
    <w:name w:val="Header Char"/>
    <w:aliases w:val="h Char"/>
    <w:link w:val="Header"/>
    <w:rsid w:val="00B5755D"/>
    <w:rPr>
      <w:sz w:val="22"/>
    </w:rPr>
  </w:style>
  <w:style w:type="paragraph" w:styleId="Footer">
    <w:name w:val="footer"/>
    <w:basedOn w:val="Normal"/>
    <w:link w:val="FooterChar"/>
    <w:semiHidden/>
    <w:rsid w:val="002005C4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semiHidden/>
    <w:rsid w:val="00B5755D"/>
    <w:rPr>
      <w:sz w:val="22"/>
    </w:rPr>
  </w:style>
  <w:style w:type="table" w:customStyle="1" w:styleId="WODeliverablesTable">
    <w:name w:val="WO Deliverables Table"/>
    <w:basedOn w:val="TableNormal"/>
    <w:rsid w:val="002005C4"/>
    <w:rPr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keepNext/>
        <w:wordWrap/>
        <w:jc w:val="center"/>
      </w:pPr>
      <w:rPr>
        <w:b/>
      </w:rPr>
      <w:tblPr/>
      <w:trPr>
        <w:cantSplit/>
        <w:tblHeader/>
      </w:trPr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E0E0E0"/>
        <w:vAlign w:val="center"/>
      </w:tcPr>
    </w:tblStylePr>
  </w:style>
  <w:style w:type="character" w:styleId="FollowedHyperlink">
    <w:name w:val="FollowedHyperlink"/>
    <w:rsid w:val="002005C4"/>
    <w:rPr>
      <w:color w:val="800080"/>
      <w:u w:val="single"/>
    </w:rPr>
  </w:style>
  <w:style w:type="character" w:customStyle="1" w:styleId="nonlinkterms">
    <w:name w:val="nonlinkterms"/>
    <w:basedOn w:val="DefaultParagraphFont"/>
    <w:rsid w:val="00FF0B48"/>
  </w:style>
  <w:style w:type="paragraph" w:customStyle="1" w:styleId="Title1">
    <w:name w:val="Title1"/>
    <w:basedOn w:val="Title"/>
    <w:rsid w:val="00A71042"/>
    <w:pPr>
      <w:jc w:val="center"/>
    </w:pPr>
    <w:rPr>
      <w:rFonts w:ascii="Verdana" w:hAnsi="Verdana" w:cs="Arial"/>
    </w:rPr>
  </w:style>
  <w:style w:type="paragraph" w:styleId="List2">
    <w:name w:val="List 2"/>
    <w:basedOn w:val="Normal"/>
    <w:rsid w:val="009921BF"/>
    <w:pPr>
      <w:ind w:left="720" w:hanging="360"/>
    </w:pPr>
  </w:style>
  <w:style w:type="paragraph" w:styleId="List3">
    <w:name w:val="List 3"/>
    <w:basedOn w:val="Normal"/>
    <w:rsid w:val="009921BF"/>
    <w:pPr>
      <w:ind w:left="1080" w:hanging="360"/>
    </w:pPr>
  </w:style>
  <w:style w:type="paragraph" w:styleId="List">
    <w:name w:val="List"/>
    <w:basedOn w:val="Normal"/>
    <w:rsid w:val="009921BF"/>
    <w:pPr>
      <w:ind w:left="360" w:hanging="360"/>
    </w:pPr>
  </w:style>
  <w:style w:type="paragraph" w:styleId="BodyText2">
    <w:name w:val="Body Text 2"/>
    <w:basedOn w:val="Normal"/>
    <w:rsid w:val="009C3874"/>
    <w:pPr>
      <w:spacing w:after="120" w:line="480" w:lineRule="auto"/>
    </w:pPr>
  </w:style>
  <w:style w:type="numbering" w:customStyle="1" w:styleId="Style1">
    <w:name w:val="Style1"/>
    <w:rsid w:val="00D86EA9"/>
    <w:pPr>
      <w:numPr>
        <w:numId w:val="3"/>
      </w:numPr>
    </w:pPr>
  </w:style>
  <w:style w:type="numbering" w:customStyle="1" w:styleId="Style2">
    <w:name w:val="Style2"/>
    <w:rsid w:val="00D86EA9"/>
    <w:pPr>
      <w:numPr>
        <w:numId w:val="4"/>
      </w:numPr>
    </w:pPr>
  </w:style>
  <w:style w:type="paragraph" w:styleId="BodyText">
    <w:name w:val="Body Text"/>
    <w:basedOn w:val="Normal"/>
    <w:rsid w:val="009C3874"/>
    <w:pPr>
      <w:spacing w:after="120"/>
    </w:pPr>
  </w:style>
  <w:style w:type="paragraph" w:styleId="BodyTextFirstIndent">
    <w:name w:val="Body Text First Indent"/>
    <w:basedOn w:val="BodyText"/>
    <w:rsid w:val="009C3874"/>
    <w:pPr>
      <w:ind w:firstLine="210"/>
    </w:pPr>
  </w:style>
  <w:style w:type="paragraph" w:customStyle="1" w:styleId="TofC">
    <w:name w:val="TofC"/>
    <w:basedOn w:val="Normal"/>
    <w:rsid w:val="00A71042"/>
    <w:pPr>
      <w:tabs>
        <w:tab w:val="right" w:leader="dot" w:pos="9360"/>
      </w:tabs>
      <w:jc w:val="center"/>
    </w:pPr>
    <w:rPr>
      <w:rFonts w:ascii="Verdana" w:hAnsi="Verdana" w:cs="Arial"/>
      <w:b/>
      <w:sz w:val="32"/>
      <w:szCs w:val="24"/>
    </w:rPr>
  </w:style>
  <w:style w:type="paragraph" w:customStyle="1" w:styleId="Edge">
    <w:name w:val="Edge"/>
    <w:basedOn w:val="Normal"/>
    <w:link w:val="EdgeChar"/>
    <w:rsid w:val="00420B0F"/>
    <w:rPr>
      <w:rFonts w:ascii="Arial" w:hAnsi="Arial" w:cs="Arial"/>
      <w:b/>
      <w:sz w:val="24"/>
      <w:szCs w:val="24"/>
    </w:rPr>
  </w:style>
  <w:style w:type="paragraph" w:customStyle="1" w:styleId="TOfC2">
    <w:name w:val="TOfC2"/>
    <w:basedOn w:val="Normal"/>
    <w:rsid w:val="001C7D98"/>
    <w:pPr>
      <w:tabs>
        <w:tab w:val="right" w:leader="dot" w:pos="9360"/>
      </w:tabs>
      <w:ind w:left="1080" w:hanging="540"/>
    </w:pPr>
    <w:rPr>
      <w:rFonts w:ascii="Arial" w:hAnsi="Arial" w:cs="Arial"/>
      <w:b/>
      <w:sz w:val="24"/>
      <w:szCs w:val="24"/>
    </w:rPr>
  </w:style>
  <w:style w:type="character" w:customStyle="1" w:styleId="EdgeChar">
    <w:name w:val="Edge Char"/>
    <w:link w:val="Edge"/>
    <w:rsid w:val="00112D73"/>
    <w:rPr>
      <w:rFonts w:ascii="Arial" w:hAnsi="Arial" w:cs="Arial"/>
      <w:b/>
      <w:sz w:val="24"/>
      <w:szCs w:val="24"/>
      <w:lang w:val="en-US" w:eastAsia="en-US" w:bidi="ar-SA"/>
    </w:rPr>
  </w:style>
  <w:style w:type="paragraph" w:styleId="BodyTextIndent">
    <w:name w:val="Body Text Indent"/>
    <w:basedOn w:val="Normal"/>
    <w:rsid w:val="009C3874"/>
    <w:pPr>
      <w:spacing w:after="120"/>
      <w:ind w:left="360"/>
    </w:pPr>
  </w:style>
  <w:style w:type="paragraph" w:styleId="BodyTextFirstIndent2">
    <w:name w:val="Body Text First Indent 2"/>
    <w:basedOn w:val="BodyTextIndent"/>
    <w:rsid w:val="009C3874"/>
    <w:pPr>
      <w:ind w:firstLine="210"/>
    </w:pPr>
  </w:style>
  <w:style w:type="numbering" w:styleId="111111">
    <w:name w:val="Outline List 2"/>
    <w:basedOn w:val="NoList"/>
    <w:rsid w:val="009C3874"/>
    <w:pPr>
      <w:numPr>
        <w:numId w:val="9"/>
      </w:numPr>
    </w:pPr>
  </w:style>
  <w:style w:type="paragraph" w:styleId="TOC1">
    <w:name w:val="toc 1"/>
    <w:basedOn w:val="Normal"/>
    <w:next w:val="Normal"/>
    <w:autoRedefine/>
    <w:uiPriority w:val="39"/>
    <w:rsid w:val="0039321D"/>
    <w:pPr>
      <w:tabs>
        <w:tab w:val="left" w:pos="480"/>
        <w:tab w:val="right" w:leader="dot" w:pos="10070"/>
      </w:tabs>
      <w:spacing w:line="480" w:lineRule="auto"/>
    </w:pPr>
    <w:rPr>
      <w:rFonts w:ascii="Calibri" w:hAnsi="Calibri" w:cs="Calibri"/>
      <w:noProof/>
    </w:rPr>
  </w:style>
  <w:style w:type="paragraph" w:customStyle="1" w:styleId="BodyLev2">
    <w:name w:val="BodyLev2"/>
    <w:basedOn w:val="Heading1"/>
    <w:rsid w:val="000E78E6"/>
    <w:pPr>
      <w:numPr>
        <w:ilvl w:val="1"/>
        <w:numId w:val="10"/>
      </w:numPr>
      <w:spacing w:before="0" w:after="0"/>
    </w:pPr>
    <w:rPr>
      <w:b w:val="0"/>
    </w:rPr>
  </w:style>
  <w:style w:type="paragraph" w:customStyle="1" w:styleId="Style3">
    <w:name w:val="Style3"/>
    <w:basedOn w:val="Normal"/>
    <w:rsid w:val="000E78E6"/>
    <w:pPr>
      <w:numPr>
        <w:numId w:val="12"/>
      </w:numPr>
    </w:pPr>
  </w:style>
  <w:style w:type="paragraph" w:customStyle="1" w:styleId="Picture2">
    <w:name w:val="Picture2"/>
    <w:basedOn w:val="Picture1"/>
    <w:rsid w:val="007065D3"/>
    <w:pPr>
      <w:ind w:left="1440"/>
    </w:pPr>
  </w:style>
  <w:style w:type="paragraph" w:customStyle="1" w:styleId="Style5">
    <w:name w:val="Style5"/>
    <w:basedOn w:val="Normal"/>
    <w:rsid w:val="002F2C59"/>
    <w:pPr>
      <w:numPr>
        <w:numId w:val="13"/>
      </w:numPr>
      <w:tabs>
        <w:tab w:val="clear" w:pos="3960"/>
        <w:tab w:val="num" w:pos="1800"/>
      </w:tabs>
      <w:ind w:left="1800"/>
    </w:pPr>
    <w:rPr>
      <w:rFonts w:ascii="Verdana" w:hAnsi="Verdana"/>
      <w:sz w:val="20"/>
    </w:rPr>
  </w:style>
  <w:style w:type="character" w:styleId="CommentReference">
    <w:name w:val="annotation reference"/>
    <w:uiPriority w:val="99"/>
    <w:semiHidden/>
    <w:unhideWhenUsed/>
    <w:rsid w:val="001A2679"/>
    <w:rPr>
      <w:sz w:val="16"/>
      <w:szCs w:val="16"/>
    </w:rPr>
  </w:style>
  <w:style w:type="paragraph" w:customStyle="1" w:styleId="Picture3">
    <w:name w:val="Picture3"/>
    <w:basedOn w:val="Picture2"/>
    <w:rsid w:val="00D147B6"/>
    <w:pPr>
      <w:ind w:left="2160"/>
    </w:pPr>
  </w:style>
  <w:style w:type="paragraph" w:styleId="CommentText">
    <w:name w:val="annotation text"/>
    <w:basedOn w:val="Normal"/>
    <w:link w:val="CommentTextChar"/>
    <w:uiPriority w:val="99"/>
    <w:semiHidden/>
    <w:unhideWhenUsed/>
    <w:rsid w:val="001A2679"/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A2679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A2679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1A2679"/>
    <w:rPr>
      <w:b/>
      <w:bCs/>
    </w:rPr>
  </w:style>
  <w:style w:type="character" w:customStyle="1" w:styleId="PGEBody2Char">
    <w:name w:val="PGE Body 2 Char"/>
    <w:locked/>
    <w:rsid w:val="00B70694"/>
    <w:rPr>
      <w:rFonts w:ascii="Verdana" w:hAnsi="Verdana" w:cs="Times New Roman"/>
      <w:bCs/>
      <w:iCs/>
      <w:kern w:val="36"/>
      <w:sz w:val="22"/>
      <w:lang w:val="en-US" w:eastAsia="en-US" w:bidi="ar-SA"/>
    </w:rPr>
  </w:style>
  <w:style w:type="paragraph" w:customStyle="1" w:styleId="Header1">
    <w:name w:val="Header1"/>
    <w:basedOn w:val="Header"/>
    <w:autoRedefine/>
    <w:rsid w:val="00BD064C"/>
    <w:pPr>
      <w:tabs>
        <w:tab w:val="clear" w:pos="4320"/>
        <w:tab w:val="clear" w:pos="8640"/>
      </w:tabs>
      <w:spacing w:before="120" w:after="120" w:line="280" w:lineRule="atLeast"/>
    </w:pPr>
    <w:rPr>
      <w:rFonts w:ascii="Berlin Sans FB" w:eastAsia="Arial Unicode MS" w:hAnsi="Berlin Sans FB" w:cs="Arial Unicode MS"/>
      <w:color w:val="FFFFFF"/>
      <w:spacing w:val="28"/>
      <w:sz w:val="28"/>
    </w:rPr>
  </w:style>
  <w:style w:type="paragraph" w:customStyle="1" w:styleId="Bold">
    <w:name w:val="Bold"/>
    <w:basedOn w:val="Normal"/>
    <w:rsid w:val="00BD064C"/>
    <w:pPr>
      <w:spacing w:after="120" w:line="280" w:lineRule="atLeast"/>
    </w:pPr>
    <w:rPr>
      <w:rFonts w:ascii="Arial Bold" w:hAnsi="Arial Bold"/>
      <w:b/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FF6213"/>
    <w:pPr>
      <w:ind w:left="220"/>
    </w:pPr>
  </w:style>
  <w:style w:type="paragraph" w:styleId="ListContinue3">
    <w:name w:val="List Continue 3"/>
    <w:basedOn w:val="Normal"/>
    <w:uiPriority w:val="99"/>
    <w:semiHidden/>
    <w:unhideWhenUsed/>
    <w:rsid w:val="00FF6213"/>
    <w:pPr>
      <w:spacing w:after="120"/>
      <w:ind w:left="1080"/>
      <w:contextualSpacing/>
    </w:pPr>
  </w:style>
  <w:style w:type="paragraph" w:customStyle="1" w:styleId="head2">
    <w:name w:val="head2"/>
    <w:basedOn w:val="Normal"/>
    <w:link w:val="head2Char"/>
    <w:autoRedefine/>
    <w:rsid w:val="00FF6213"/>
    <w:pPr>
      <w:spacing w:before="120" w:after="360" w:line="280" w:lineRule="atLeast"/>
    </w:pPr>
    <w:rPr>
      <w:rFonts w:ascii="Arial Bold" w:hAnsi="Arial Bold"/>
      <w:b/>
      <w:noProof/>
      <w:color w:val="000000"/>
      <w:sz w:val="32"/>
    </w:rPr>
  </w:style>
  <w:style w:type="character" w:customStyle="1" w:styleId="head2Char">
    <w:name w:val="head2 Char"/>
    <w:link w:val="head2"/>
    <w:rsid w:val="00FF6213"/>
    <w:rPr>
      <w:rFonts w:ascii="Arial Bold" w:hAnsi="Arial Bold"/>
      <w:b/>
      <w:noProof/>
      <w:color w:val="000000"/>
      <w:sz w:val="32"/>
    </w:rPr>
  </w:style>
  <w:style w:type="paragraph" w:customStyle="1" w:styleId="Table">
    <w:name w:val="Table"/>
    <w:basedOn w:val="Normal"/>
    <w:link w:val="TableChar"/>
    <w:qFormat/>
    <w:rsid w:val="00FF6213"/>
    <w:pPr>
      <w:spacing w:after="120" w:line="280" w:lineRule="atLeast"/>
    </w:pPr>
    <w:rPr>
      <w:rFonts w:ascii="Arial" w:hAnsi="Arial" w:cs="Calibri"/>
      <w:sz w:val="18"/>
    </w:rPr>
  </w:style>
  <w:style w:type="character" w:customStyle="1" w:styleId="TableChar">
    <w:name w:val="Table Char"/>
    <w:link w:val="Table"/>
    <w:rsid w:val="00FF6213"/>
    <w:rPr>
      <w:rFonts w:ascii="Arial" w:hAnsi="Arial" w:cs="Calibri"/>
      <w:sz w:val="18"/>
    </w:rPr>
  </w:style>
  <w:style w:type="character" w:customStyle="1" w:styleId="ListParagraphChar">
    <w:name w:val="List Paragraph Char"/>
    <w:aliases w:val="Bullet List Paragraph Char,Use Case List Paragraph Char,Ref Char,List Paragraph11 Char,List Paragraph111 Char,FooterText Char,numbered Char,Paragraphe de liste Char,Normal Sentence Char,Figure_name Char,List Paragraph Option Char"/>
    <w:link w:val="ListParagraph"/>
    <w:uiPriority w:val="34"/>
    <w:locked/>
    <w:rsid w:val="0019084C"/>
    <w:rPr>
      <w:sz w:val="22"/>
    </w:rPr>
  </w:style>
  <w:style w:type="table" w:styleId="LightList-Accent4">
    <w:name w:val="Light List Accent 4"/>
    <w:basedOn w:val="TableNormal"/>
    <w:uiPriority w:val="61"/>
    <w:rsid w:val="00F03FE5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rsid w:val="00A3106C"/>
    <w:rPr>
      <w:sz w:val="22"/>
    </w:rPr>
  </w:style>
  <w:style w:type="paragraph" w:styleId="Heading1">
    <w:name w:val="heading 1"/>
    <w:basedOn w:val="Normal"/>
    <w:next w:val="PGEBody1"/>
    <w:link w:val="Heading1Char"/>
    <w:qFormat/>
    <w:rsid w:val="000E78E6"/>
    <w:pPr>
      <w:keepNext/>
      <w:numPr>
        <w:numId w:val="14"/>
      </w:numPr>
      <w:spacing w:before="240" w:after="240"/>
      <w:outlineLvl w:val="0"/>
    </w:pPr>
    <w:rPr>
      <w:rFonts w:ascii="Verdana" w:hAnsi="Verdana"/>
      <w:b/>
      <w:kern w:val="28"/>
      <w:sz w:val="20"/>
    </w:rPr>
  </w:style>
  <w:style w:type="paragraph" w:styleId="Heading2">
    <w:name w:val="heading 2"/>
    <w:basedOn w:val="Normal"/>
    <w:next w:val="PGEBody2"/>
    <w:link w:val="Heading2Char"/>
    <w:qFormat/>
    <w:rsid w:val="000E78E6"/>
    <w:pPr>
      <w:keepNext/>
      <w:numPr>
        <w:ilvl w:val="1"/>
        <w:numId w:val="14"/>
      </w:numPr>
      <w:tabs>
        <w:tab w:val="left" w:pos="936"/>
      </w:tabs>
      <w:spacing w:before="240" w:after="60"/>
      <w:outlineLvl w:val="1"/>
    </w:pPr>
    <w:rPr>
      <w:rFonts w:ascii="Verdana" w:hAnsi="Verdana"/>
      <w:sz w:val="20"/>
    </w:rPr>
  </w:style>
  <w:style w:type="paragraph" w:styleId="Heading3">
    <w:name w:val="heading 3"/>
    <w:basedOn w:val="Normal"/>
    <w:next w:val="PGEBody3"/>
    <w:link w:val="Heading3Char"/>
    <w:qFormat/>
    <w:rsid w:val="00D147B6"/>
    <w:pPr>
      <w:keepNext/>
      <w:numPr>
        <w:ilvl w:val="2"/>
        <w:numId w:val="14"/>
      </w:numPr>
      <w:spacing w:before="240" w:after="60"/>
      <w:outlineLvl w:val="2"/>
    </w:pPr>
    <w:rPr>
      <w:rFonts w:ascii="Verdana" w:hAnsi="Verdana"/>
      <w:sz w:val="20"/>
    </w:rPr>
  </w:style>
  <w:style w:type="paragraph" w:styleId="Heading4">
    <w:name w:val="heading 4"/>
    <w:basedOn w:val="Normal"/>
    <w:next w:val="Normal"/>
    <w:link w:val="Heading4Char"/>
    <w:qFormat/>
    <w:rsid w:val="000E78E6"/>
    <w:pPr>
      <w:keepNext/>
      <w:numPr>
        <w:ilvl w:val="3"/>
        <w:numId w:val="14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D22E05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aliases w:val="Body1_2"/>
    <w:next w:val="PGEBody3"/>
    <w:link w:val="Heading6Char"/>
    <w:qFormat/>
    <w:rsid w:val="00D22E05"/>
    <w:pPr>
      <w:numPr>
        <w:ilvl w:val="5"/>
        <w:numId w:val="2"/>
      </w:numPr>
      <w:outlineLvl w:val="5"/>
    </w:pPr>
    <w:rPr>
      <w:rFonts w:ascii="Verdana" w:hAnsi="Verdana"/>
      <w:bCs/>
      <w:szCs w:val="22"/>
    </w:rPr>
  </w:style>
  <w:style w:type="paragraph" w:styleId="Heading7">
    <w:name w:val="heading 7"/>
    <w:basedOn w:val="Normal"/>
    <w:next w:val="Normal"/>
    <w:link w:val="Heading7Char"/>
    <w:qFormat/>
    <w:rsid w:val="00D22E05"/>
    <w:p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link w:val="Heading8Char"/>
    <w:qFormat/>
    <w:rsid w:val="00D22E05"/>
    <w:p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qFormat/>
    <w:rsid w:val="00D22E05"/>
    <w:pPr>
      <w:spacing w:before="240" w:after="60"/>
      <w:outlineLvl w:val="8"/>
    </w:pPr>
    <w:rPr>
      <w:rFonts w:ascii="Arial" w:hAnsi="Arial"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0E78E6"/>
    <w:rPr>
      <w:rFonts w:ascii="Verdana" w:hAnsi="Verdana"/>
      <w:b/>
      <w:kern w:val="28"/>
    </w:rPr>
  </w:style>
  <w:style w:type="character" w:customStyle="1" w:styleId="Heading3Char">
    <w:name w:val="Heading 3 Char"/>
    <w:link w:val="Heading3"/>
    <w:rsid w:val="00D147B6"/>
    <w:rPr>
      <w:rFonts w:ascii="Verdana" w:hAnsi="Verdana"/>
    </w:rPr>
  </w:style>
  <w:style w:type="character" w:customStyle="1" w:styleId="Heading4Char">
    <w:name w:val="Heading 4 Char"/>
    <w:link w:val="Heading4"/>
    <w:rsid w:val="000E78E6"/>
    <w:rPr>
      <w:b/>
      <w:bCs/>
      <w:sz w:val="28"/>
      <w:szCs w:val="28"/>
    </w:rPr>
  </w:style>
  <w:style w:type="character" w:styleId="Hyperlink">
    <w:name w:val="Hyperlink"/>
    <w:uiPriority w:val="99"/>
    <w:rsid w:val="002005C4"/>
    <w:rPr>
      <w:rFonts w:ascii="Times New Roman" w:hAnsi="Times New Roman"/>
      <w:color w:val="0000FF"/>
      <w:sz w:val="22"/>
      <w:szCs w:val="22"/>
      <w:u w:val="single"/>
    </w:rPr>
  </w:style>
  <w:style w:type="paragraph" w:styleId="NormalWeb">
    <w:name w:val="Normal (Web)"/>
    <w:basedOn w:val="Normal"/>
    <w:uiPriority w:val="99"/>
    <w:unhideWhenUsed/>
    <w:rsid w:val="009C2607"/>
    <w:pPr>
      <w:spacing w:before="100" w:beforeAutospacing="1" w:after="100" w:afterAutospacing="1"/>
    </w:pPr>
    <w:rPr>
      <w:sz w:val="24"/>
      <w:szCs w:val="24"/>
    </w:rPr>
  </w:style>
  <w:style w:type="character" w:customStyle="1" w:styleId="linkterms">
    <w:name w:val="linkterms"/>
    <w:basedOn w:val="DefaultParagraphFont"/>
    <w:rsid w:val="009C2607"/>
  </w:style>
  <w:style w:type="paragraph" w:styleId="TOCHeading">
    <w:name w:val="TOC Heading"/>
    <w:basedOn w:val="Heading1"/>
    <w:next w:val="Normal"/>
    <w:uiPriority w:val="39"/>
    <w:qFormat/>
    <w:rsid w:val="006025BD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color w:val="365F91"/>
      <w:kern w:val="0"/>
      <w:szCs w:val="28"/>
    </w:rPr>
  </w:style>
  <w:style w:type="paragraph" w:customStyle="1" w:styleId="Picture1">
    <w:name w:val="Picture1"/>
    <w:basedOn w:val="Normal"/>
    <w:rsid w:val="000C189F"/>
    <w:pPr>
      <w:ind w:left="1080"/>
    </w:pPr>
    <w:rPr>
      <w:rFonts w:ascii="Arial" w:hAnsi="Arial" w:cs="Arial"/>
      <w:szCs w:val="22"/>
    </w:rPr>
  </w:style>
  <w:style w:type="paragraph" w:styleId="ListNumber">
    <w:name w:val="List Number"/>
    <w:basedOn w:val="Normal"/>
    <w:rsid w:val="009921BF"/>
    <w:pPr>
      <w:numPr>
        <w:numId w:val="7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C260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C2607"/>
    <w:rPr>
      <w:rFonts w:ascii="Tahoma" w:hAnsi="Tahoma" w:cs="Tahoma"/>
      <w:sz w:val="16"/>
      <w:szCs w:val="16"/>
    </w:rPr>
  </w:style>
  <w:style w:type="character" w:customStyle="1" w:styleId="Heading2Char">
    <w:name w:val="Heading 2 Char"/>
    <w:link w:val="Heading2"/>
    <w:rsid w:val="000E78E6"/>
    <w:rPr>
      <w:rFonts w:ascii="Verdana" w:hAnsi="Verdana"/>
    </w:rPr>
  </w:style>
  <w:style w:type="character" w:customStyle="1" w:styleId="Heading5Char">
    <w:name w:val="Heading 5 Char"/>
    <w:link w:val="Heading5"/>
    <w:rsid w:val="006025BD"/>
    <w:rPr>
      <w:b/>
      <w:bCs/>
      <w:i/>
      <w:iCs/>
      <w:sz w:val="26"/>
      <w:szCs w:val="26"/>
      <w:lang w:val="en-US" w:eastAsia="en-US" w:bidi="ar-SA"/>
    </w:rPr>
  </w:style>
  <w:style w:type="character" w:customStyle="1" w:styleId="Heading6Char">
    <w:name w:val="Heading 6 Char"/>
    <w:aliases w:val="Body1_2 Char"/>
    <w:link w:val="Heading6"/>
    <w:rsid w:val="00D22E05"/>
    <w:rPr>
      <w:rFonts w:ascii="Verdana" w:hAnsi="Verdana"/>
      <w:bCs/>
      <w:szCs w:val="22"/>
    </w:rPr>
  </w:style>
  <w:style w:type="character" w:customStyle="1" w:styleId="Heading7Char">
    <w:name w:val="Heading 7 Char"/>
    <w:link w:val="Heading7"/>
    <w:rsid w:val="006025BD"/>
    <w:rPr>
      <w:sz w:val="24"/>
      <w:szCs w:val="24"/>
      <w:lang w:val="en-US" w:eastAsia="en-US" w:bidi="ar-SA"/>
    </w:rPr>
  </w:style>
  <w:style w:type="character" w:customStyle="1" w:styleId="Heading8Char">
    <w:name w:val="Heading 8 Char"/>
    <w:link w:val="Heading8"/>
    <w:rsid w:val="006025BD"/>
    <w:rPr>
      <w:i/>
      <w:iCs/>
      <w:sz w:val="24"/>
      <w:szCs w:val="24"/>
      <w:lang w:val="en-US" w:eastAsia="en-US" w:bidi="ar-SA"/>
    </w:rPr>
  </w:style>
  <w:style w:type="character" w:customStyle="1" w:styleId="Heading9Char">
    <w:name w:val="Heading 9 Char"/>
    <w:link w:val="Heading9"/>
    <w:rsid w:val="006025BD"/>
    <w:rPr>
      <w:rFonts w:ascii="Arial" w:hAnsi="Arial" w:cs="Arial"/>
      <w:sz w:val="22"/>
      <w:szCs w:val="22"/>
      <w:lang w:val="en-US" w:eastAsia="en-US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6025BD"/>
    <w:pPr>
      <w:pBdr>
        <w:bottom w:val="single" w:sz="8" w:space="4" w:color="4F81BD"/>
      </w:pBdr>
      <w:spacing w:after="300"/>
      <w:contextualSpacing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link w:val="Title"/>
    <w:uiPriority w:val="10"/>
    <w:rsid w:val="006025BD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25BD"/>
    <w:pPr>
      <w:numPr>
        <w:ilvl w:val="1"/>
      </w:numPr>
    </w:pPr>
    <w:rPr>
      <w:rFonts w:ascii="Cambria" w:hAnsi="Cambria"/>
      <w:i/>
      <w:iCs/>
      <w:color w:val="4F81BD"/>
      <w:spacing w:val="15"/>
      <w:sz w:val="24"/>
      <w:szCs w:val="24"/>
    </w:rPr>
  </w:style>
  <w:style w:type="character" w:customStyle="1" w:styleId="SubtitleChar">
    <w:name w:val="Subtitle Char"/>
    <w:link w:val="Subtitle"/>
    <w:uiPriority w:val="11"/>
    <w:rsid w:val="006025BD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character" w:styleId="Strong">
    <w:name w:val="Strong"/>
    <w:uiPriority w:val="22"/>
    <w:qFormat/>
    <w:rsid w:val="006025BD"/>
    <w:rPr>
      <w:b/>
      <w:bCs/>
    </w:rPr>
  </w:style>
  <w:style w:type="character" w:styleId="Emphasis">
    <w:name w:val="Emphasis"/>
    <w:uiPriority w:val="20"/>
    <w:qFormat/>
    <w:rsid w:val="006025BD"/>
    <w:rPr>
      <w:i/>
      <w:iCs/>
    </w:rPr>
  </w:style>
  <w:style w:type="paragraph" w:styleId="NoSpacing">
    <w:name w:val="No Spacing"/>
    <w:basedOn w:val="Normal"/>
    <w:link w:val="NoSpacingChar"/>
    <w:uiPriority w:val="1"/>
    <w:qFormat/>
    <w:rsid w:val="006025BD"/>
  </w:style>
  <w:style w:type="paragraph" w:styleId="ListParagraph">
    <w:name w:val="List Paragraph"/>
    <w:aliases w:val="Bullet List Paragraph,Use Case List Paragraph,Ref,List Paragraph11,List Paragraph111,FooterText,numbered,Paragraphe de liste,Normal Sentence,Figure_name,List Paragraph Option,Bulleted List1,lp1,List Paragraph2,List1,Bullet List,b1"/>
    <w:basedOn w:val="Normal"/>
    <w:link w:val="ListParagraphChar"/>
    <w:uiPriority w:val="34"/>
    <w:qFormat/>
    <w:rsid w:val="006025B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6025BD"/>
    <w:rPr>
      <w:i/>
      <w:iCs/>
      <w:color w:val="000000"/>
    </w:rPr>
  </w:style>
  <w:style w:type="character" w:customStyle="1" w:styleId="QuoteChar">
    <w:name w:val="Quote Char"/>
    <w:link w:val="Quote"/>
    <w:uiPriority w:val="29"/>
    <w:rsid w:val="006025BD"/>
    <w:rPr>
      <w:i/>
      <w:iCs/>
      <w:color w:val="000000"/>
      <w:sz w:val="2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25BD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rsid w:val="006025BD"/>
    <w:rPr>
      <w:b/>
      <w:bCs/>
      <w:i/>
      <w:iCs/>
      <w:color w:val="4F81BD"/>
      <w:sz w:val="22"/>
    </w:rPr>
  </w:style>
  <w:style w:type="character" w:styleId="SubtleEmphasis">
    <w:name w:val="Subtle Emphasis"/>
    <w:uiPriority w:val="19"/>
    <w:qFormat/>
    <w:rsid w:val="006025BD"/>
    <w:rPr>
      <w:i/>
      <w:iCs/>
      <w:color w:val="808080"/>
    </w:rPr>
  </w:style>
  <w:style w:type="character" w:styleId="IntenseEmphasis">
    <w:name w:val="Intense Emphasis"/>
    <w:uiPriority w:val="21"/>
    <w:qFormat/>
    <w:rsid w:val="006025BD"/>
    <w:rPr>
      <w:b/>
      <w:bCs/>
      <w:i/>
      <w:iCs/>
      <w:color w:val="4F81BD"/>
    </w:rPr>
  </w:style>
  <w:style w:type="character" w:styleId="SubtleReference">
    <w:name w:val="Subtle Reference"/>
    <w:uiPriority w:val="31"/>
    <w:qFormat/>
    <w:rsid w:val="006025BD"/>
    <w:rPr>
      <w:smallCaps/>
      <w:color w:val="C0504D"/>
      <w:u w:val="single"/>
    </w:rPr>
  </w:style>
  <w:style w:type="character" w:styleId="IntenseReference">
    <w:name w:val="Intense Reference"/>
    <w:uiPriority w:val="32"/>
    <w:qFormat/>
    <w:rsid w:val="006025BD"/>
    <w:rPr>
      <w:b/>
      <w:bCs/>
      <w:smallCaps/>
      <w:color w:val="C0504D"/>
      <w:spacing w:val="5"/>
      <w:u w:val="single"/>
    </w:rPr>
  </w:style>
  <w:style w:type="character" w:styleId="BookTitle">
    <w:name w:val="Book Title"/>
    <w:uiPriority w:val="33"/>
    <w:qFormat/>
    <w:rsid w:val="006025BD"/>
    <w:rPr>
      <w:b/>
      <w:bCs/>
      <w:smallCaps/>
      <w:spacing w:val="5"/>
    </w:rPr>
  </w:style>
  <w:style w:type="paragraph" w:styleId="ListNumber2">
    <w:name w:val="List Number 2"/>
    <w:basedOn w:val="Normal"/>
    <w:rsid w:val="009921BF"/>
    <w:pPr>
      <w:numPr>
        <w:numId w:val="8"/>
      </w:numPr>
    </w:pPr>
  </w:style>
  <w:style w:type="paragraph" w:styleId="Caption">
    <w:name w:val="caption"/>
    <w:basedOn w:val="Normal"/>
    <w:next w:val="Normal"/>
    <w:qFormat/>
    <w:rsid w:val="002005C4"/>
    <w:rPr>
      <w:b/>
      <w:bCs/>
      <w:sz w:val="20"/>
    </w:rPr>
  </w:style>
  <w:style w:type="character" w:customStyle="1" w:styleId="NoSpacingChar">
    <w:name w:val="No Spacing Char"/>
    <w:link w:val="NoSpacing"/>
    <w:uiPriority w:val="1"/>
    <w:rsid w:val="006025BD"/>
    <w:rPr>
      <w:sz w:val="22"/>
    </w:rPr>
  </w:style>
  <w:style w:type="character" w:customStyle="1" w:styleId="PGEWordHighlight">
    <w:name w:val="PGE Word Highlight"/>
    <w:rsid w:val="002005C4"/>
    <w:rPr>
      <w:b/>
    </w:rPr>
  </w:style>
  <w:style w:type="paragraph" w:customStyle="1" w:styleId="PGECaption">
    <w:name w:val="PGE Caption"/>
    <w:basedOn w:val="PGEBody1"/>
    <w:next w:val="PGEBody1"/>
    <w:rsid w:val="002005C4"/>
    <w:pPr>
      <w:jc w:val="center"/>
    </w:pPr>
    <w:rPr>
      <w:b/>
      <w:sz w:val="20"/>
    </w:rPr>
  </w:style>
  <w:style w:type="paragraph" w:customStyle="1" w:styleId="PGEBody2">
    <w:name w:val="PGE Body 2"/>
    <w:link w:val="PGEBody2CharChar"/>
    <w:rsid w:val="005E1B76"/>
    <w:pPr>
      <w:numPr>
        <w:numId w:val="5"/>
      </w:numPr>
      <w:spacing w:after="120"/>
    </w:pPr>
    <w:rPr>
      <w:rFonts w:ascii="Verdana" w:hAnsi="Verdana"/>
    </w:rPr>
  </w:style>
  <w:style w:type="paragraph" w:customStyle="1" w:styleId="PGEBody1">
    <w:name w:val="PGE Body 1"/>
    <w:basedOn w:val="Normal"/>
    <w:link w:val="PGEBody1Char"/>
    <w:rsid w:val="002005C4"/>
    <w:pPr>
      <w:spacing w:before="60" w:after="60"/>
    </w:pPr>
  </w:style>
  <w:style w:type="paragraph" w:customStyle="1" w:styleId="Paragraph">
    <w:name w:val="Paragraph"/>
    <w:basedOn w:val="Normal"/>
    <w:link w:val="ParagraphChar"/>
    <w:rsid w:val="002005C4"/>
    <w:pPr>
      <w:keepLines/>
      <w:tabs>
        <w:tab w:val="left" w:pos="360"/>
        <w:tab w:val="left" w:pos="720"/>
        <w:tab w:val="left" w:pos="1080"/>
        <w:tab w:val="left" w:pos="1440"/>
        <w:tab w:val="left" w:pos="1800"/>
      </w:tabs>
      <w:spacing w:before="240"/>
    </w:pPr>
  </w:style>
  <w:style w:type="character" w:customStyle="1" w:styleId="ParagraphChar">
    <w:name w:val="Paragraph Char"/>
    <w:link w:val="Paragraph"/>
    <w:rsid w:val="002005C4"/>
    <w:rPr>
      <w:sz w:val="22"/>
    </w:rPr>
  </w:style>
  <w:style w:type="character" w:customStyle="1" w:styleId="PGEBody1Char">
    <w:name w:val="PGE Body 1 Char"/>
    <w:basedOn w:val="ParagraphChar"/>
    <w:link w:val="PGEBody1"/>
    <w:rsid w:val="002005C4"/>
    <w:rPr>
      <w:sz w:val="22"/>
    </w:rPr>
  </w:style>
  <w:style w:type="character" w:customStyle="1" w:styleId="PGEBody2CharChar">
    <w:name w:val="PGE Body 2 Char Char"/>
    <w:link w:val="PGEBody2"/>
    <w:rsid w:val="005E1B76"/>
    <w:rPr>
      <w:rFonts w:ascii="Verdana" w:hAnsi="Verdana"/>
    </w:rPr>
  </w:style>
  <w:style w:type="paragraph" w:customStyle="1" w:styleId="PGEBody3">
    <w:name w:val="PGE Body 3"/>
    <w:basedOn w:val="PGEBody2"/>
    <w:link w:val="PGEBody3CharChar"/>
    <w:rsid w:val="000E78E6"/>
    <w:pPr>
      <w:numPr>
        <w:numId w:val="0"/>
      </w:numPr>
      <w:spacing w:after="0"/>
      <w:ind w:left="432"/>
    </w:pPr>
  </w:style>
  <w:style w:type="character" w:customStyle="1" w:styleId="PGEBody3CharChar">
    <w:name w:val="PGE Body 3 Char Char"/>
    <w:basedOn w:val="PGEBody2CharChar"/>
    <w:link w:val="PGEBody3"/>
    <w:rsid w:val="000E78E6"/>
    <w:rPr>
      <w:rFonts w:ascii="Verdana" w:hAnsi="Verdana"/>
    </w:rPr>
  </w:style>
  <w:style w:type="paragraph" w:customStyle="1" w:styleId="PGETOCTitle">
    <w:name w:val="PGE TOC Title"/>
    <w:basedOn w:val="PGEBody1"/>
    <w:rsid w:val="002005C4"/>
    <w:pPr>
      <w:jc w:val="center"/>
    </w:pPr>
    <w:rPr>
      <w:b/>
      <w:sz w:val="32"/>
      <w:szCs w:val="32"/>
    </w:rPr>
  </w:style>
  <w:style w:type="paragraph" w:customStyle="1" w:styleId="PGETOC1">
    <w:name w:val="PGE TOC 1"/>
    <w:basedOn w:val="Normal"/>
    <w:semiHidden/>
    <w:rsid w:val="001C7D98"/>
    <w:pPr>
      <w:tabs>
        <w:tab w:val="left" w:pos="720"/>
        <w:tab w:val="right" w:leader="dot" w:pos="8640"/>
      </w:tabs>
      <w:spacing w:before="240"/>
    </w:pPr>
    <w:rPr>
      <w:b/>
      <w:caps/>
      <w:noProof/>
      <w:sz w:val="24"/>
    </w:rPr>
  </w:style>
  <w:style w:type="paragraph" w:customStyle="1" w:styleId="PGEBullet1">
    <w:name w:val="PGE Bullet 1"/>
    <w:basedOn w:val="Normal"/>
    <w:link w:val="PGEBullet1CharChar"/>
    <w:rsid w:val="000E78E6"/>
    <w:pPr>
      <w:numPr>
        <w:numId w:val="6"/>
      </w:numPr>
      <w:ind w:left="792"/>
    </w:pPr>
    <w:rPr>
      <w:rFonts w:ascii="Verdana" w:hAnsi="Verdana"/>
      <w:sz w:val="20"/>
    </w:rPr>
  </w:style>
  <w:style w:type="paragraph" w:customStyle="1" w:styleId="PGEFooter">
    <w:name w:val="PGE Footer"/>
    <w:basedOn w:val="Normal"/>
    <w:rsid w:val="002005C4"/>
    <w:rPr>
      <w:snapToGrid w:val="0"/>
      <w:sz w:val="16"/>
    </w:rPr>
  </w:style>
  <w:style w:type="paragraph" w:customStyle="1" w:styleId="PGEBullet2">
    <w:name w:val="PGE Bullet 2"/>
    <w:basedOn w:val="PGEBullet1"/>
    <w:link w:val="PGEBullet2Char"/>
    <w:rsid w:val="002005C4"/>
    <w:pPr>
      <w:numPr>
        <w:ilvl w:val="1"/>
        <w:numId w:val="1"/>
      </w:numPr>
      <w:tabs>
        <w:tab w:val="clear" w:pos="1440"/>
        <w:tab w:val="num" w:pos="1080"/>
      </w:tabs>
      <w:ind w:left="1080"/>
    </w:pPr>
  </w:style>
  <w:style w:type="paragraph" w:customStyle="1" w:styleId="PGEBullet3">
    <w:name w:val="PGE Bullet 3"/>
    <w:basedOn w:val="PGEBullet2"/>
    <w:link w:val="PGEBullet3Char"/>
    <w:rsid w:val="002005C4"/>
    <w:pPr>
      <w:tabs>
        <w:tab w:val="clear" w:pos="1080"/>
        <w:tab w:val="num" w:pos="1440"/>
      </w:tabs>
      <w:ind w:left="1440"/>
    </w:pPr>
  </w:style>
  <w:style w:type="table" w:styleId="TableGrid">
    <w:name w:val="Table Grid"/>
    <w:basedOn w:val="TableNormal"/>
    <w:rsid w:val="002005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GEObjectReference">
    <w:name w:val="PGE Object Reference"/>
    <w:rsid w:val="002005C4"/>
    <w:rPr>
      <w:i/>
    </w:rPr>
  </w:style>
  <w:style w:type="character" w:customStyle="1" w:styleId="PGEBullet1CharChar">
    <w:name w:val="PGE Bullet 1 Char Char"/>
    <w:link w:val="PGEBullet1"/>
    <w:rsid w:val="000E78E6"/>
    <w:rPr>
      <w:rFonts w:ascii="Verdana" w:hAnsi="Verdana"/>
    </w:rPr>
  </w:style>
  <w:style w:type="paragraph" w:customStyle="1" w:styleId="PGETitlePage">
    <w:name w:val="PGE Title Page"/>
    <w:basedOn w:val="PGEBody1"/>
    <w:rsid w:val="002005C4"/>
    <w:rPr>
      <w:b/>
      <w:sz w:val="36"/>
      <w:szCs w:val="36"/>
    </w:rPr>
  </w:style>
  <w:style w:type="table" w:customStyle="1" w:styleId="PGEDefaultTable">
    <w:name w:val="PGE Default Table"/>
    <w:basedOn w:val="TableNormal"/>
    <w:rsid w:val="002005C4"/>
    <w:rPr>
      <w:szCs w:val="22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115" w:type="dxa"/>
        <w:right w:w="115" w:type="dxa"/>
      </w:tblCellMar>
    </w:tblPr>
    <w:trPr>
      <w:jc w:val="center"/>
    </w:trPr>
    <w:tblStylePr w:type="firstRow">
      <w:pPr>
        <w:jc w:val="center"/>
      </w:pPr>
      <w:rPr>
        <w:rFonts w:ascii="Arial Unicode MS" w:hAnsi="Arial Unicode MS"/>
        <w:b/>
        <w:sz w:val="20"/>
      </w:rPr>
      <w:tblPr/>
      <w:trPr>
        <w:tblHeader/>
      </w:trPr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E0E0E0"/>
      </w:tcPr>
    </w:tblStylePr>
  </w:style>
  <w:style w:type="character" w:customStyle="1" w:styleId="PGEBullet2Char">
    <w:name w:val="PGE Bullet 2 Char"/>
    <w:basedOn w:val="PGEBullet1CharChar"/>
    <w:link w:val="PGEBullet2"/>
    <w:rsid w:val="002005C4"/>
    <w:rPr>
      <w:rFonts w:ascii="Verdana" w:hAnsi="Verdana"/>
    </w:rPr>
  </w:style>
  <w:style w:type="character" w:customStyle="1" w:styleId="PGEBullet3Char">
    <w:name w:val="PGE Bullet 3 Char"/>
    <w:basedOn w:val="PGEBullet2Char"/>
    <w:link w:val="PGEBullet3"/>
    <w:rsid w:val="002005C4"/>
    <w:rPr>
      <w:rFonts w:ascii="Verdana" w:hAnsi="Verdana"/>
    </w:rPr>
  </w:style>
  <w:style w:type="paragraph" w:styleId="Header">
    <w:name w:val="header"/>
    <w:aliases w:val="h"/>
    <w:basedOn w:val="Normal"/>
    <w:link w:val="HeaderChar"/>
    <w:rsid w:val="002005C4"/>
    <w:pPr>
      <w:tabs>
        <w:tab w:val="center" w:pos="4320"/>
        <w:tab w:val="right" w:pos="8640"/>
      </w:tabs>
    </w:pPr>
  </w:style>
  <w:style w:type="character" w:customStyle="1" w:styleId="HeaderChar">
    <w:name w:val="Header Char"/>
    <w:aliases w:val="h Char"/>
    <w:link w:val="Header"/>
    <w:rsid w:val="00B5755D"/>
    <w:rPr>
      <w:sz w:val="22"/>
    </w:rPr>
  </w:style>
  <w:style w:type="paragraph" w:styleId="Footer">
    <w:name w:val="footer"/>
    <w:basedOn w:val="Normal"/>
    <w:link w:val="FooterChar"/>
    <w:semiHidden/>
    <w:rsid w:val="002005C4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semiHidden/>
    <w:rsid w:val="00B5755D"/>
    <w:rPr>
      <w:sz w:val="22"/>
    </w:rPr>
  </w:style>
  <w:style w:type="table" w:customStyle="1" w:styleId="WODeliverablesTable">
    <w:name w:val="WO Deliverables Table"/>
    <w:basedOn w:val="TableNormal"/>
    <w:rsid w:val="002005C4"/>
    <w:rPr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keepNext/>
        <w:wordWrap/>
        <w:jc w:val="center"/>
      </w:pPr>
      <w:rPr>
        <w:b/>
      </w:rPr>
      <w:tblPr/>
      <w:trPr>
        <w:cantSplit/>
        <w:tblHeader/>
      </w:trPr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E0E0E0"/>
        <w:vAlign w:val="center"/>
      </w:tcPr>
    </w:tblStylePr>
  </w:style>
  <w:style w:type="character" w:styleId="FollowedHyperlink">
    <w:name w:val="FollowedHyperlink"/>
    <w:rsid w:val="002005C4"/>
    <w:rPr>
      <w:color w:val="800080"/>
      <w:u w:val="single"/>
    </w:rPr>
  </w:style>
  <w:style w:type="character" w:customStyle="1" w:styleId="nonlinkterms">
    <w:name w:val="nonlinkterms"/>
    <w:basedOn w:val="DefaultParagraphFont"/>
    <w:rsid w:val="00FF0B48"/>
  </w:style>
  <w:style w:type="paragraph" w:customStyle="1" w:styleId="Title1">
    <w:name w:val="Title1"/>
    <w:basedOn w:val="Title"/>
    <w:rsid w:val="00A71042"/>
    <w:pPr>
      <w:jc w:val="center"/>
    </w:pPr>
    <w:rPr>
      <w:rFonts w:ascii="Verdana" w:hAnsi="Verdana" w:cs="Arial"/>
    </w:rPr>
  </w:style>
  <w:style w:type="paragraph" w:styleId="List2">
    <w:name w:val="List 2"/>
    <w:basedOn w:val="Normal"/>
    <w:rsid w:val="009921BF"/>
    <w:pPr>
      <w:ind w:left="720" w:hanging="360"/>
    </w:pPr>
  </w:style>
  <w:style w:type="paragraph" w:styleId="List3">
    <w:name w:val="List 3"/>
    <w:basedOn w:val="Normal"/>
    <w:rsid w:val="009921BF"/>
    <w:pPr>
      <w:ind w:left="1080" w:hanging="360"/>
    </w:pPr>
  </w:style>
  <w:style w:type="paragraph" w:styleId="List">
    <w:name w:val="List"/>
    <w:basedOn w:val="Normal"/>
    <w:rsid w:val="009921BF"/>
    <w:pPr>
      <w:ind w:left="360" w:hanging="360"/>
    </w:pPr>
  </w:style>
  <w:style w:type="paragraph" w:styleId="BodyText2">
    <w:name w:val="Body Text 2"/>
    <w:basedOn w:val="Normal"/>
    <w:rsid w:val="009C3874"/>
    <w:pPr>
      <w:spacing w:after="120" w:line="480" w:lineRule="auto"/>
    </w:pPr>
  </w:style>
  <w:style w:type="numbering" w:customStyle="1" w:styleId="Style1">
    <w:name w:val="Style1"/>
    <w:rsid w:val="00D86EA9"/>
    <w:pPr>
      <w:numPr>
        <w:numId w:val="3"/>
      </w:numPr>
    </w:pPr>
  </w:style>
  <w:style w:type="numbering" w:customStyle="1" w:styleId="Style2">
    <w:name w:val="Style2"/>
    <w:rsid w:val="00D86EA9"/>
    <w:pPr>
      <w:numPr>
        <w:numId w:val="4"/>
      </w:numPr>
    </w:pPr>
  </w:style>
  <w:style w:type="paragraph" w:styleId="BodyText">
    <w:name w:val="Body Text"/>
    <w:basedOn w:val="Normal"/>
    <w:rsid w:val="009C3874"/>
    <w:pPr>
      <w:spacing w:after="120"/>
    </w:pPr>
  </w:style>
  <w:style w:type="paragraph" w:styleId="BodyTextFirstIndent">
    <w:name w:val="Body Text First Indent"/>
    <w:basedOn w:val="BodyText"/>
    <w:rsid w:val="009C3874"/>
    <w:pPr>
      <w:ind w:firstLine="210"/>
    </w:pPr>
  </w:style>
  <w:style w:type="paragraph" w:customStyle="1" w:styleId="TofC">
    <w:name w:val="TofC"/>
    <w:basedOn w:val="Normal"/>
    <w:rsid w:val="00A71042"/>
    <w:pPr>
      <w:tabs>
        <w:tab w:val="right" w:leader="dot" w:pos="9360"/>
      </w:tabs>
      <w:jc w:val="center"/>
    </w:pPr>
    <w:rPr>
      <w:rFonts w:ascii="Verdana" w:hAnsi="Verdana" w:cs="Arial"/>
      <w:b/>
      <w:sz w:val="32"/>
      <w:szCs w:val="24"/>
    </w:rPr>
  </w:style>
  <w:style w:type="paragraph" w:customStyle="1" w:styleId="Edge">
    <w:name w:val="Edge"/>
    <w:basedOn w:val="Normal"/>
    <w:link w:val="EdgeChar"/>
    <w:rsid w:val="00420B0F"/>
    <w:rPr>
      <w:rFonts w:ascii="Arial" w:hAnsi="Arial" w:cs="Arial"/>
      <w:b/>
      <w:sz w:val="24"/>
      <w:szCs w:val="24"/>
    </w:rPr>
  </w:style>
  <w:style w:type="paragraph" w:customStyle="1" w:styleId="TOfC2">
    <w:name w:val="TOfC2"/>
    <w:basedOn w:val="Normal"/>
    <w:rsid w:val="001C7D98"/>
    <w:pPr>
      <w:tabs>
        <w:tab w:val="right" w:leader="dot" w:pos="9360"/>
      </w:tabs>
      <w:ind w:left="1080" w:hanging="540"/>
    </w:pPr>
    <w:rPr>
      <w:rFonts w:ascii="Arial" w:hAnsi="Arial" w:cs="Arial"/>
      <w:b/>
      <w:sz w:val="24"/>
      <w:szCs w:val="24"/>
    </w:rPr>
  </w:style>
  <w:style w:type="character" w:customStyle="1" w:styleId="EdgeChar">
    <w:name w:val="Edge Char"/>
    <w:link w:val="Edge"/>
    <w:rsid w:val="00112D73"/>
    <w:rPr>
      <w:rFonts w:ascii="Arial" w:hAnsi="Arial" w:cs="Arial"/>
      <w:b/>
      <w:sz w:val="24"/>
      <w:szCs w:val="24"/>
      <w:lang w:val="en-US" w:eastAsia="en-US" w:bidi="ar-SA"/>
    </w:rPr>
  </w:style>
  <w:style w:type="paragraph" w:styleId="BodyTextIndent">
    <w:name w:val="Body Text Indent"/>
    <w:basedOn w:val="Normal"/>
    <w:rsid w:val="009C3874"/>
    <w:pPr>
      <w:spacing w:after="120"/>
      <w:ind w:left="360"/>
    </w:pPr>
  </w:style>
  <w:style w:type="paragraph" w:styleId="BodyTextFirstIndent2">
    <w:name w:val="Body Text First Indent 2"/>
    <w:basedOn w:val="BodyTextIndent"/>
    <w:rsid w:val="009C3874"/>
    <w:pPr>
      <w:ind w:firstLine="210"/>
    </w:pPr>
  </w:style>
  <w:style w:type="numbering" w:styleId="111111">
    <w:name w:val="Outline List 2"/>
    <w:basedOn w:val="NoList"/>
    <w:rsid w:val="009C3874"/>
    <w:pPr>
      <w:numPr>
        <w:numId w:val="9"/>
      </w:numPr>
    </w:pPr>
  </w:style>
  <w:style w:type="paragraph" w:styleId="TOC1">
    <w:name w:val="toc 1"/>
    <w:basedOn w:val="Normal"/>
    <w:next w:val="Normal"/>
    <w:autoRedefine/>
    <w:uiPriority w:val="39"/>
    <w:rsid w:val="0039321D"/>
    <w:pPr>
      <w:tabs>
        <w:tab w:val="left" w:pos="480"/>
        <w:tab w:val="right" w:leader="dot" w:pos="10070"/>
      </w:tabs>
      <w:spacing w:line="480" w:lineRule="auto"/>
    </w:pPr>
    <w:rPr>
      <w:rFonts w:ascii="Calibri" w:hAnsi="Calibri" w:cs="Calibri"/>
      <w:noProof/>
    </w:rPr>
  </w:style>
  <w:style w:type="paragraph" w:customStyle="1" w:styleId="BodyLev2">
    <w:name w:val="BodyLev2"/>
    <w:basedOn w:val="Heading1"/>
    <w:rsid w:val="000E78E6"/>
    <w:pPr>
      <w:numPr>
        <w:ilvl w:val="1"/>
        <w:numId w:val="10"/>
      </w:numPr>
      <w:spacing w:before="0" w:after="0"/>
    </w:pPr>
    <w:rPr>
      <w:b w:val="0"/>
    </w:rPr>
  </w:style>
  <w:style w:type="paragraph" w:customStyle="1" w:styleId="Style3">
    <w:name w:val="Style3"/>
    <w:basedOn w:val="Normal"/>
    <w:rsid w:val="000E78E6"/>
    <w:pPr>
      <w:numPr>
        <w:numId w:val="12"/>
      </w:numPr>
    </w:pPr>
  </w:style>
  <w:style w:type="paragraph" w:customStyle="1" w:styleId="Picture2">
    <w:name w:val="Picture2"/>
    <w:basedOn w:val="Picture1"/>
    <w:rsid w:val="007065D3"/>
    <w:pPr>
      <w:ind w:left="1440"/>
    </w:pPr>
  </w:style>
  <w:style w:type="paragraph" w:customStyle="1" w:styleId="Style5">
    <w:name w:val="Style5"/>
    <w:basedOn w:val="Normal"/>
    <w:rsid w:val="002F2C59"/>
    <w:pPr>
      <w:numPr>
        <w:numId w:val="13"/>
      </w:numPr>
      <w:tabs>
        <w:tab w:val="clear" w:pos="3960"/>
        <w:tab w:val="num" w:pos="1800"/>
      </w:tabs>
      <w:ind w:left="1800"/>
    </w:pPr>
    <w:rPr>
      <w:rFonts w:ascii="Verdana" w:hAnsi="Verdana"/>
      <w:sz w:val="20"/>
    </w:rPr>
  </w:style>
  <w:style w:type="character" w:styleId="CommentReference">
    <w:name w:val="annotation reference"/>
    <w:uiPriority w:val="99"/>
    <w:semiHidden/>
    <w:unhideWhenUsed/>
    <w:rsid w:val="001A2679"/>
    <w:rPr>
      <w:sz w:val="16"/>
      <w:szCs w:val="16"/>
    </w:rPr>
  </w:style>
  <w:style w:type="paragraph" w:customStyle="1" w:styleId="Picture3">
    <w:name w:val="Picture3"/>
    <w:basedOn w:val="Picture2"/>
    <w:rsid w:val="00D147B6"/>
    <w:pPr>
      <w:ind w:left="2160"/>
    </w:pPr>
  </w:style>
  <w:style w:type="paragraph" w:styleId="CommentText">
    <w:name w:val="annotation text"/>
    <w:basedOn w:val="Normal"/>
    <w:link w:val="CommentTextChar"/>
    <w:uiPriority w:val="99"/>
    <w:semiHidden/>
    <w:unhideWhenUsed/>
    <w:rsid w:val="001A2679"/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A2679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A2679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1A2679"/>
    <w:rPr>
      <w:b/>
      <w:bCs/>
    </w:rPr>
  </w:style>
  <w:style w:type="character" w:customStyle="1" w:styleId="PGEBody2Char">
    <w:name w:val="PGE Body 2 Char"/>
    <w:locked/>
    <w:rsid w:val="00B70694"/>
    <w:rPr>
      <w:rFonts w:ascii="Verdana" w:hAnsi="Verdana" w:cs="Times New Roman"/>
      <w:bCs/>
      <w:iCs/>
      <w:kern w:val="36"/>
      <w:sz w:val="22"/>
      <w:lang w:val="en-US" w:eastAsia="en-US" w:bidi="ar-SA"/>
    </w:rPr>
  </w:style>
  <w:style w:type="paragraph" w:customStyle="1" w:styleId="Header1">
    <w:name w:val="Header1"/>
    <w:basedOn w:val="Header"/>
    <w:autoRedefine/>
    <w:rsid w:val="00BD064C"/>
    <w:pPr>
      <w:tabs>
        <w:tab w:val="clear" w:pos="4320"/>
        <w:tab w:val="clear" w:pos="8640"/>
      </w:tabs>
      <w:spacing w:before="120" w:after="120" w:line="280" w:lineRule="atLeast"/>
    </w:pPr>
    <w:rPr>
      <w:rFonts w:ascii="Berlin Sans FB" w:eastAsia="Arial Unicode MS" w:hAnsi="Berlin Sans FB" w:cs="Arial Unicode MS"/>
      <w:color w:val="FFFFFF"/>
      <w:spacing w:val="28"/>
      <w:sz w:val="28"/>
    </w:rPr>
  </w:style>
  <w:style w:type="paragraph" w:customStyle="1" w:styleId="Bold">
    <w:name w:val="Bold"/>
    <w:basedOn w:val="Normal"/>
    <w:rsid w:val="00BD064C"/>
    <w:pPr>
      <w:spacing w:after="120" w:line="280" w:lineRule="atLeast"/>
    </w:pPr>
    <w:rPr>
      <w:rFonts w:ascii="Arial Bold" w:hAnsi="Arial Bold"/>
      <w:b/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FF6213"/>
    <w:pPr>
      <w:ind w:left="220"/>
    </w:pPr>
  </w:style>
  <w:style w:type="paragraph" w:styleId="ListContinue3">
    <w:name w:val="List Continue 3"/>
    <w:basedOn w:val="Normal"/>
    <w:uiPriority w:val="99"/>
    <w:semiHidden/>
    <w:unhideWhenUsed/>
    <w:rsid w:val="00FF6213"/>
    <w:pPr>
      <w:spacing w:after="120"/>
      <w:ind w:left="1080"/>
      <w:contextualSpacing/>
    </w:pPr>
  </w:style>
  <w:style w:type="paragraph" w:customStyle="1" w:styleId="head2">
    <w:name w:val="head2"/>
    <w:basedOn w:val="Normal"/>
    <w:link w:val="head2Char"/>
    <w:autoRedefine/>
    <w:rsid w:val="00FF6213"/>
    <w:pPr>
      <w:spacing w:before="120" w:after="360" w:line="280" w:lineRule="atLeast"/>
    </w:pPr>
    <w:rPr>
      <w:rFonts w:ascii="Arial Bold" w:hAnsi="Arial Bold"/>
      <w:b/>
      <w:noProof/>
      <w:color w:val="000000"/>
      <w:sz w:val="32"/>
    </w:rPr>
  </w:style>
  <w:style w:type="character" w:customStyle="1" w:styleId="head2Char">
    <w:name w:val="head2 Char"/>
    <w:link w:val="head2"/>
    <w:rsid w:val="00FF6213"/>
    <w:rPr>
      <w:rFonts w:ascii="Arial Bold" w:hAnsi="Arial Bold"/>
      <w:b/>
      <w:noProof/>
      <w:color w:val="000000"/>
      <w:sz w:val="32"/>
    </w:rPr>
  </w:style>
  <w:style w:type="paragraph" w:customStyle="1" w:styleId="Table">
    <w:name w:val="Table"/>
    <w:basedOn w:val="Normal"/>
    <w:link w:val="TableChar"/>
    <w:qFormat/>
    <w:rsid w:val="00FF6213"/>
    <w:pPr>
      <w:spacing w:after="120" w:line="280" w:lineRule="atLeast"/>
    </w:pPr>
    <w:rPr>
      <w:rFonts w:ascii="Arial" w:hAnsi="Arial" w:cs="Calibri"/>
      <w:sz w:val="18"/>
    </w:rPr>
  </w:style>
  <w:style w:type="character" w:customStyle="1" w:styleId="TableChar">
    <w:name w:val="Table Char"/>
    <w:link w:val="Table"/>
    <w:rsid w:val="00FF6213"/>
    <w:rPr>
      <w:rFonts w:ascii="Arial" w:hAnsi="Arial" w:cs="Calibri"/>
      <w:sz w:val="18"/>
    </w:rPr>
  </w:style>
  <w:style w:type="character" w:customStyle="1" w:styleId="ListParagraphChar">
    <w:name w:val="List Paragraph Char"/>
    <w:aliases w:val="Bullet List Paragraph Char,Use Case List Paragraph Char,Ref Char,List Paragraph11 Char,List Paragraph111 Char,FooterText Char,numbered Char,Paragraphe de liste Char,Normal Sentence Char,Figure_name Char,List Paragraph Option Char"/>
    <w:link w:val="ListParagraph"/>
    <w:uiPriority w:val="34"/>
    <w:locked/>
    <w:rsid w:val="0019084C"/>
    <w:rPr>
      <w:sz w:val="22"/>
    </w:rPr>
  </w:style>
  <w:style w:type="table" w:styleId="LightList-Accent4">
    <w:name w:val="Light List Accent 4"/>
    <w:basedOn w:val="TableNormal"/>
    <w:uiPriority w:val="61"/>
    <w:rsid w:val="00F03FE5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2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9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8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6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3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0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53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5866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0319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6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63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5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040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18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6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9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622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354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906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5186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372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4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74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1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51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86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8619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1367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9129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5216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89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81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4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012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146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849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70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7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743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263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236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3568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6498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047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84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219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052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89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564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55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5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699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505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372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10352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674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75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18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6763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6389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1704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9808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172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70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5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4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318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2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0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28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38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0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04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495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50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2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27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24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078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57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6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674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18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31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353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4636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124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5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460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876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817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8679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463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53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018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26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092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3674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7379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23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20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0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575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572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92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2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229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032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0223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258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779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233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216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44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5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781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827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27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7217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925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3288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9631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9099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506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02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9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7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894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100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851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18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7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50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920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516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48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0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76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205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881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2354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812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83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480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1271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8369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9708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7653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593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71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2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115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135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965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9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59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65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689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3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2835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219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9826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949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2607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30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1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794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4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76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8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04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7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782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99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53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73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034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779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0948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042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7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87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76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802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108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00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52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616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5036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6407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090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45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5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06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371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511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415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0738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0878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3997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524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83816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6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46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75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350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87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267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25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9003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9065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1731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59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1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2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09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36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66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3269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6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2478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320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779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82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0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341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243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859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6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86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699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8387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422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551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6709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051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5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93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8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765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975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7305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686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537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51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8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272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127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142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9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16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2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3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4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78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197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422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7534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8074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5051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8994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8170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3625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7380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8926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63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2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7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474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435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873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152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9199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412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94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2446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088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448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27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637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5336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3306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7360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3389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2255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722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1987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1979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6116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54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8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1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32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740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42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7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06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483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4912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0576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042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8919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418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8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9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183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352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18" Type="http://schemas.openxmlformats.org/officeDocument/2006/relationships/image" Target="media/image6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microsoft.com/office/2007/relationships/stylesWithEffects" Target="stylesWithEffect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package" Target="embeddings/Microsoft_Excel_Worksheet1.xlsx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emf"/><Relationship Id="rId28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yentC\Desktop\PG&amp;E\PG&amp;E%20Word%20Template%20Non-deliverable_curren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81E37799DE49044843D3A336AABB299" ma:contentTypeVersion="0" ma:contentTypeDescription="Create a new document." ma:contentTypeScope="" ma:versionID="f43e6300285ded49111ac943bf290c99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C22AAA-36E2-40DE-8104-0D11815C6FC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5C48A4BF-19F7-4DB8-9B3A-8CB0FAC89C4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E8EBA7E-0E09-4C2C-B7C1-892170DB3FD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E19EAA9-66FF-4A9F-875D-DE48181286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PG&amp;E Word Template Non-deliverable_current.dotx</Template>
  <TotalTime>18</TotalTime>
  <Pages>13</Pages>
  <Words>420</Words>
  <Characters>2400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ArcGIS Server 10.2.1 Installation Guide</vt:lpstr>
    </vt:vector>
  </TitlesOfParts>
  <Company>Tata Consultancy Services</Company>
  <LinksUpToDate>false</LinksUpToDate>
  <CharactersWithSpaces>2815</CharactersWithSpaces>
  <SharedDoc>false</SharedDoc>
  <HLinks>
    <vt:vector size="30" baseType="variant">
      <vt:variant>
        <vt:i4>1441843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_Toc416880989</vt:lpwstr>
      </vt:variant>
      <vt:variant>
        <vt:i4>1441843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_Toc416880988</vt:lpwstr>
      </vt:variant>
      <vt:variant>
        <vt:i4>1441843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_Toc416880987</vt:lpwstr>
      </vt:variant>
      <vt:variant>
        <vt:i4>1441843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_Toc416880986</vt:lpwstr>
      </vt:variant>
      <vt:variant>
        <vt:i4>1441843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_Toc416880985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ArcGIS Server 10.2.1 Installation Guide</dc:title>
  <dc:creator>Jaiman, Vinay</dc:creator>
  <cp:keywords>Install Guide</cp:keywords>
  <cp:lastModifiedBy>Gupta, Tripti</cp:lastModifiedBy>
  <cp:revision>7</cp:revision>
  <cp:lastPrinted>2011-03-01T01:49:00Z</cp:lastPrinted>
  <dcterms:created xsi:type="dcterms:W3CDTF">2016-10-27T05:05:00Z</dcterms:created>
  <dcterms:modified xsi:type="dcterms:W3CDTF">2016-10-27T12:10:00Z</dcterms:modified>
</cp:coreProperties>
</file>